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D85" w:rsidRDefault="00367145" w:rsidP="00B3308E">
      <w:pPr>
        <w:pStyle w:val="Graphic"/>
        <w:tabs>
          <w:tab w:val="left" w:pos="360"/>
          <w:tab w:val="right" w:pos="14832"/>
        </w:tabs>
        <w:jc w:val="left"/>
        <w:rPr>
          <w:b w:val="0"/>
        </w:rPr>
      </w:pPr>
      <w:bookmarkStart w:id="0" w:name="_GoBack"/>
      <w:r>
        <w:rPr>
          <w:b w:val="0"/>
          <w:noProof/>
        </w:rPr>
        <w:drawing>
          <wp:anchor distT="0" distB="0" distL="114300" distR="114300" simplePos="0" relativeHeight="251662336" behindDoc="1" locked="0" layoutInCell="1" allowOverlap="1" wp14:anchorId="5065ED5E" wp14:editId="71501905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4241800" cy="7416800"/>
            <wp:effectExtent l="0" t="0" r="6350" b="0"/>
            <wp:wrapTight wrapText="bothSides">
              <wp:wrapPolygon edited="0">
                <wp:start x="0" y="0"/>
                <wp:lineTo x="0" y="21526"/>
                <wp:lineTo x="21535" y="21526"/>
                <wp:lineTo x="21535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onaldo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741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9C91DFC" wp14:editId="23901767">
                <wp:simplePos x="0" y="0"/>
                <wp:positionH relativeFrom="page">
                  <wp:posOffset>4216400</wp:posOffset>
                </wp:positionH>
                <wp:positionV relativeFrom="margin">
                  <wp:posOffset>17145</wp:posOffset>
                </wp:positionV>
                <wp:extent cx="5029200" cy="7772400"/>
                <wp:effectExtent l="0" t="0" r="0" b="0"/>
                <wp:wrapNone/>
                <wp:docPr id="17" name="Group 17">
                  <a:extLst xmlns:a="http://schemas.openxmlformats.org/drawingml/2006/main">
                    <a:ext uri="{C183D7F6-B498-43B3-948B-1728B52AA6E4}">
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7772400"/>
                          <a:chOff x="0" y="0"/>
                          <a:chExt cx="5029200" cy="7772400"/>
                        </a:xfrm>
                      </wpg:grpSpPr>
                      <wps:wsp>
                        <wps:cNvPr id="3" name="Rectangle 3">
                          <a:extLst>
                            <a:ext uri="{C183D7F6-B498-43B3-948B-1728B52AA6E4}">
        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5029200" cy="77724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" name="Graphic 39">
                          <a:extLst>
                            <a:ext uri="{C183D7F6-B498-43B3-948B-1728B52AA6E4}">
        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97277" y="1556426"/>
                            <a:ext cx="4791456" cy="4754880"/>
                            <a:chOff x="5186665" y="1585535"/>
                            <a:chExt cx="4695231" cy="4548627"/>
                          </a:xfrm>
                        </wpg:grpSpPr>
                        <wps:wsp>
                          <wps:cNvPr id="5" name="Freeform 41"/>
                          <wps:cNvSpPr/>
                          <wps:spPr>
                            <a:xfrm>
                              <a:off x="5186665" y="1585535"/>
                              <a:ext cx="4695231" cy="4548627"/>
                            </a:xfrm>
                            <a:custGeom>
                              <a:avLst/>
                              <a:gdLst>
                                <a:gd name="connsiteX0" fmla="*/ 4644971 w 4695230"/>
                                <a:gd name="connsiteY0" fmla="*/ 3170119 h 4548627"/>
                                <a:gd name="connsiteX1" fmla="*/ 4682194 w 4695230"/>
                                <a:gd name="connsiteY1" fmla="*/ 2916167 h 4548627"/>
                                <a:gd name="connsiteX2" fmla="*/ 4678024 w 4695230"/>
                                <a:gd name="connsiteY2" fmla="*/ 2878313 h 4548627"/>
                                <a:gd name="connsiteX3" fmla="*/ 4678642 w 4695230"/>
                                <a:gd name="connsiteY3" fmla="*/ 2728054 h 4548627"/>
                                <a:gd name="connsiteX4" fmla="*/ 4614777 w 4695230"/>
                                <a:gd name="connsiteY4" fmla="*/ 2482274 h 4548627"/>
                                <a:gd name="connsiteX5" fmla="*/ 4603193 w 4695230"/>
                                <a:gd name="connsiteY5" fmla="*/ 2431006 h 4548627"/>
                                <a:gd name="connsiteX6" fmla="*/ 4554542 w 4695230"/>
                                <a:gd name="connsiteY6" fmla="*/ 2149993 h 4548627"/>
                                <a:gd name="connsiteX7" fmla="*/ 4136991 w 4695230"/>
                                <a:gd name="connsiteY7" fmla="*/ 1224309 h 4548627"/>
                                <a:gd name="connsiteX8" fmla="*/ 3662680 w 4695230"/>
                                <a:gd name="connsiteY8" fmla="*/ 651721 h 4548627"/>
                                <a:gd name="connsiteX9" fmla="*/ 3101105 w 4695230"/>
                                <a:gd name="connsiteY9" fmla="*/ 428530 h 4548627"/>
                                <a:gd name="connsiteX10" fmla="*/ 3071838 w 4695230"/>
                                <a:gd name="connsiteY10" fmla="*/ 404399 h 4548627"/>
                                <a:gd name="connsiteX11" fmla="*/ 3047048 w 4695230"/>
                                <a:gd name="connsiteY11" fmla="*/ 388132 h 4548627"/>
                                <a:gd name="connsiteX12" fmla="*/ 2980945 w 4695230"/>
                                <a:gd name="connsiteY12" fmla="*/ 349045 h 4548627"/>
                                <a:gd name="connsiteX13" fmla="*/ 2806804 w 4695230"/>
                                <a:gd name="connsiteY13" fmla="*/ 147980 h 4548627"/>
                                <a:gd name="connsiteX14" fmla="*/ 2487250 w 4695230"/>
                                <a:gd name="connsiteY14" fmla="*/ 4120 h 4548627"/>
                                <a:gd name="connsiteX15" fmla="*/ 2351027 w 4695230"/>
                                <a:gd name="connsiteY15" fmla="*/ 265 h 4548627"/>
                                <a:gd name="connsiteX16" fmla="*/ 2214803 w 4695230"/>
                                <a:gd name="connsiteY16" fmla="*/ 4120 h 4548627"/>
                                <a:gd name="connsiteX17" fmla="*/ 1895250 w 4695230"/>
                                <a:gd name="connsiteY17" fmla="*/ 148288 h 4548627"/>
                                <a:gd name="connsiteX18" fmla="*/ 1721109 w 4695230"/>
                                <a:gd name="connsiteY18" fmla="*/ 349353 h 4548627"/>
                                <a:gd name="connsiteX19" fmla="*/ 1655005 w 4695230"/>
                                <a:gd name="connsiteY19" fmla="*/ 388440 h 4548627"/>
                                <a:gd name="connsiteX20" fmla="*/ 1630216 w 4695230"/>
                                <a:gd name="connsiteY20" fmla="*/ 404708 h 4548627"/>
                                <a:gd name="connsiteX21" fmla="*/ 1600948 w 4695230"/>
                                <a:gd name="connsiteY21" fmla="*/ 428838 h 4548627"/>
                                <a:gd name="connsiteX22" fmla="*/ 1039374 w 4695230"/>
                                <a:gd name="connsiteY22" fmla="*/ 652030 h 4548627"/>
                                <a:gd name="connsiteX23" fmla="*/ 565063 w 4695230"/>
                                <a:gd name="connsiteY23" fmla="*/ 1224617 h 4548627"/>
                                <a:gd name="connsiteX24" fmla="*/ 147820 w 4695230"/>
                                <a:gd name="connsiteY24" fmla="*/ 2150301 h 4548627"/>
                                <a:gd name="connsiteX25" fmla="*/ 99169 w 4695230"/>
                                <a:gd name="connsiteY25" fmla="*/ 2431314 h 4548627"/>
                                <a:gd name="connsiteX26" fmla="*/ 87586 w 4695230"/>
                                <a:gd name="connsiteY26" fmla="*/ 2482582 h 4548627"/>
                                <a:gd name="connsiteX27" fmla="*/ 23412 w 4695230"/>
                                <a:gd name="connsiteY27" fmla="*/ 2728363 h 4548627"/>
                                <a:gd name="connsiteX28" fmla="*/ 24030 w 4695230"/>
                                <a:gd name="connsiteY28" fmla="*/ 2878621 h 4548627"/>
                                <a:gd name="connsiteX29" fmla="*/ 19860 w 4695230"/>
                                <a:gd name="connsiteY29" fmla="*/ 2916475 h 4548627"/>
                                <a:gd name="connsiteX30" fmla="*/ 57082 w 4695230"/>
                                <a:gd name="connsiteY30" fmla="*/ 3170427 h 4548627"/>
                                <a:gd name="connsiteX31" fmla="*/ 63106 w 4695230"/>
                                <a:gd name="connsiteY31" fmla="*/ 3204658 h 4548627"/>
                                <a:gd name="connsiteX32" fmla="*/ 28200 w 4695230"/>
                                <a:gd name="connsiteY32" fmla="*/ 3472873 h 4548627"/>
                                <a:gd name="connsiteX33" fmla="*/ 127974 w 4695230"/>
                                <a:gd name="connsiteY33" fmla="*/ 3915169 h 4548627"/>
                                <a:gd name="connsiteX34" fmla="*/ 168208 w 4695230"/>
                                <a:gd name="connsiteY34" fmla="*/ 3973761 h 4548627"/>
                                <a:gd name="connsiteX35" fmla="*/ 202959 w 4695230"/>
                                <a:gd name="connsiteY35" fmla="*/ 4044766 h 4548627"/>
                                <a:gd name="connsiteX36" fmla="*/ 214697 w 4695230"/>
                                <a:gd name="connsiteY36" fmla="*/ 4098193 h 4548627"/>
                                <a:gd name="connsiteX37" fmla="*/ 328757 w 4695230"/>
                                <a:gd name="connsiteY37" fmla="*/ 4253617 h 4548627"/>
                                <a:gd name="connsiteX38" fmla="*/ 396096 w 4695230"/>
                                <a:gd name="connsiteY38" fmla="*/ 4329325 h 4548627"/>
                                <a:gd name="connsiteX39" fmla="*/ 475019 w 4695230"/>
                                <a:gd name="connsiteY39" fmla="*/ 4417600 h 4548627"/>
                                <a:gd name="connsiteX40" fmla="*/ 488070 w 4695230"/>
                                <a:gd name="connsiteY40" fmla="*/ 4445508 h 4548627"/>
                                <a:gd name="connsiteX41" fmla="*/ 681749 w 4695230"/>
                                <a:gd name="connsiteY41" fmla="*/ 4545732 h 4548627"/>
                                <a:gd name="connsiteX42" fmla="*/ 952033 w 4695230"/>
                                <a:gd name="connsiteY42" fmla="*/ 4396475 h 4548627"/>
                                <a:gd name="connsiteX43" fmla="*/ 926781 w 4695230"/>
                                <a:gd name="connsiteY43" fmla="*/ 4144913 h 4548627"/>
                                <a:gd name="connsiteX44" fmla="*/ 905158 w 4695230"/>
                                <a:gd name="connsiteY44" fmla="*/ 4087169 h 4548627"/>
                                <a:gd name="connsiteX45" fmla="*/ 879906 w 4695230"/>
                                <a:gd name="connsiteY45" fmla="*/ 3959113 h 4548627"/>
                                <a:gd name="connsiteX46" fmla="*/ 865079 w 4695230"/>
                                <a:gd name="connsiteY46" fmla="*/ 3842468 h 4548627"/>
                                <a:gd name="connsiteX47" fmla="*/ 888246 w 4695230"/>
                                <a:gd name="connsiteY47" fmla="*/ 3777322 h 4548627"/>
                                <a:gd name="connsiteX48" fmla="*/ 872801 w 4695230"/>
                                <a:gd name="connsiteY48" fmla="*/ 3648265 h 4548627"/>
                                <a:gd name="connsiteX49" fmla="*/ 872801 w 4695230"/>
                                <a:gd name="connsiteY49" fmla="*/ 3605862 h 4548627"/>
                                <a:gd name="connsiteX50" fmla="*/ 897899 w 4695230"/>
                                <a:gd name="connsiteY50" fmla="*/ 3416978 h 4548627"/>
                                <a:gd name="connsiteX51" fmla="*/ 819980 w 4695230"/>
                                <a:gd name="connsiteY51" fmla="*/ 3168423 h 4548627"/>
                                <a:gd name="connsiteX52" fmla="*/ 808628 w 4695230"/>
                                <a:gd name="connsiteY52" fmla="*/ 3121318 h 4548627"/>
                                <a:gd name="connsiteX53" fmla="*/ 784843 w 4695230"/>
                                <a:gd name="connsiteY53" fmla="*/ 2907147 h 4548627"/>
                                <a:gd name="connsiteX54" fmla="*/ 805771 w 4695230"/>
                                <a:gd name="connsiteY54" fmla="*/ 2795435 h 4548627"/>
                                <a:gd name="connsiteX55" fmla="*/ 827934 w 4695230"/>
                                <a:gd name="connsiteY55" fmla="*/ 2707393 h 4548627"/>
                                <a:gd name="connsiteX56" fmla="*/ 831255 w 4695230"/>
                                <a:gd name="connsiteY56" fmla="*/ 2664142 h 4548627"/>
                                <a:gd name="connsiteX57" fmla="*/ 1021226 w 4695230"/>
                                <a:gd name="connsiteY57" fmla="*/ 2485666 h 4548627"/>
                                <a:gd name="connsiteX58" fmla="*/ 1062850 w 4695230"/>
                                <a:gd name="connsiteY58" fmla="*/ 2505788 h 4548627"/>
                                <a:gd name="connsiteX59" fmla="*/ 1053429 w 4695230"/>
                                <a:gd name="connsiteY59" fmla="*/ 2805227 h 4548627"/>
                                <a:gd name="connsiteX60" fmla="*/ 1017211 w 4695230"/>
                                <a:gd name="connsiteY60" fmla="*/ 3469557 h 4548627"/>
                                <a:gd name="connsiteX61" fmla="*/ 1007557 w 4695230"/>
                                <a:gd name="connsiteY61" fmla="*/ 3517742 h 4548627"/>
                                <a:gd name="connsiteX62" fmla="*/ 994661 w 4695230"/>
                                <a:gd name="connsiteY62" fmla="*/ 3774701 h 4548627"/>
                                <a:gd name="connsiteX63" fmla="*/ 1025165 w 4695230"/>
                                <a:gd name="connsiteY63" fmla="*/ 4099581 h 4548627"/>
                                <a:gd name="connsiteX64" fmla="*/ 1115980 w 4695230"/>
                                <a:gd name="connsiteY64" fmla="*/ 4312981 h 4548627"/>
                                <a:gd name="connsiteX65" fmla="*/ 1313056 w 4695230"/>
                                <a:gd name="connsiteY65" fmla="*/ 4407963 h 4548627"/>
                                <a:gd name="connsiteX66" fmla="*/ 2027535 w 4695230"/>
                                <a:gd name="connsiteY66" fmla="*/ 4521216 h 4548627"/>
                                <a:gd name="connsiteX67" fmla="*/ 2350177 w 4695230"/>
                                <a:gd name="connsiteY67" fmla="*/ 4525070 h 4548627"/>
                                <a:gd name="connsiteX68" fmla="*/ 2672820 w 4695230"/>
                                <a:gd name="connsiteY68" fmla="*/ 4521216 h 4548627"/>
                                <a:gd name="connsiteX69" fmla="*/ 3387298 w 4695230"/>
                                <a:gd name="connsiteY69" fmla="*/ 4407963 h 4548627"/>
                                <a:gd name="connsiteX70" fmla="*/ 3584375 w 4695230"/>
                                <a:gd name="connsiteY70" fmla="*/ 4312981 h 4548627"/>
                                <a:gd name="connsiteX71" fmla="*/ 3675190 w 4695230"/>
                                <a:gd name="connsiteY71" fmla="*/ 4099581 h 4548627"/>
                                <a:gd name="connsiteX72" fmla="*/ 3705694 w 4695230"/>
                                <a:gd name="connsiteY72" fmla="*/ 3774701 h 4548627"/>
                                <a:gd name="connsiteX73" fmla="*/ 3692797 w 4695230"/>
                                <a:gd name="connsiteY73" fmla="*/ 3517742 h 4548627"/>
                                <a:gd name="connsiteX74" fmla="*/ 3683144 w 4695230"/>
                                <a:gd name="connsiteY74" fmla="*/ 3469557 h 4548627"/>
                                <a:gd name="connsiteX75" fmla="*/ 3646926 w 4695230"/>
                                <a:gd name="connsiteY75" fmla="*/ 2805227 h 4548627"/>
                                <a:gd name="connsiteX76" fmla="*/ 3637505 w 4695230"/>
                                <a:gd name="connsiteY76" fmla="*/ 2505788 h 4548627"/>
                                <a:gd name="connsiteX77" fmla="*/ 3679129 w 4695230"/>
                                <a:gd name="connsiteY77" fmla="*/ 2485666 h 4548627"/>
                                <a:gd name="connsiteX78" fmla="*/ 3869100 w 4695230"/>
                                <a:gd name="connsiteY78" fmla="*/ 2664142 h 4548627"/>
                                <a:gd name="connsiteX79" fmla="*/ 3872421 w 4695230"/>
                                <a:gd name="connsiteY79" fmla="*/ 2707393 h 4548627"/>
                                <a:gd name="connsiteX80" fmla="*/ 3894584 w 4695230"/>
                                <a:gd name="connsiteY80" fmla="*/ 2795435 h 4548627"/>
                                <a:gd name="connsiteX81" fmla="*/ 3915512 w 4695230"/>
                                <a:gd name="connsiteY81" fmla="*/ 2907147 h 4548627"/>
                                <a:gd name="connsiteX82" fmla="*/ 3891727 w 4695230"/>
                                <a:gd name="connsiteY82" fmla="*/ 3121318 h 4548627"/>
                                <a:gd name="connsiteX83" fmla="*/ 3880375 w 4695230"/>
                                <a:gd name="connsiteY83" fmla="*/ 3168423 h 4548627"/>
                                <a:gd name="connsiteX84" fmla="*/ 3802456 w 4695230"/>
                                <a:gd name="connsiteY84" fmla="*/ 3416978 h 4548627"/>
                                <a:gd name="connsiteX85" fmla="*/ 3827553 w 4695230"/>
                                <a:gd name="connsiteY85" fmla="*/ 3605862 h 4548627"/>
                                <a:gd name="connsiteX86" fmla="*/ 3827553 w 4695230"/>
                                <a:gd name="connsiteY86" fmla="*/ 3648265 h 4548627"/>
                                <a:gd name="connsiteX87" fmla="*/ 3812109 w 4695230"/>
                                <a:gd name="connsiteY87" fmla="*/ 3777322 h 4548627"/>
                                <a:gd name="connsiteX88" fmla="*/ 3835276 w 4695230"/>
                                <a:gd name="connsiteY88" fmla="*/ 3842468 h 4548627"/>
                                <a:gd name="connsiteX89" fmla="*/ 3820449 w 4695230"/>
                                <a:gd name="connsiteY89" fmla="*/ 3959113 h 4548627"/>
                                <a:gd name="connsiteX90" fmla="*/ 3795196 w 4695230"/>
                                <a:gd name="connsiteY90" fmla="*/ 4087169 h 4548627"/>
                                <a:gd name="connsiteX91" fmla="*/ 3773574 w 4695230"/>
                                <a:gd name="connsiteY91" fmla="*/ 4144913 h 4548627"/>
                                <a:gd name="connsiteX92" fmla="*/ 3748321 w 4695230"/>
                                <a:gd name="connsiteY92" fmla="*/ 4396475 h 4548627"/>
                                <a:gd name="connsiteX93" fmla="*/ 4018606 w 4695230"/>
                                <a:gd name="connsiteY93" fmla="*/ 4545732 h 4548627"/>
                                <a:gd name="connsiteX94" fmla="*/ 4212285 w 4695230"/>
                                <a:gd name="connsiteY94" fmla="*/ 4445508 h 4548627"/>
                                <a:gd name="connsiteX95" fmla="*/ 4225335 w 4695230"/>
                                <a:gd name="connsiteY95" fmla="*/ 4417600 h 4548627"/>
                                <a:gd name="connsiteX96" fmla="*/ 4304258 w 4695230"/>
                                <a:gd name="connsiteY96" fmla="*/ 4329325 h 4548627"/>
                                <a:gd name="connsiteX97" fmla="*/ 4371598 w 4695230"/>
                                <a:gd name="connsiteY97" fmla="*/ 4253617 h 4548627"/>
                                <a:gd name="connsiteX98" fmla="*/ 4485658 w 4695230"/>
                                <a:gd name="connsiteY98" fmla="*/ 4098193 h 4548627"/>
                                <a:gd name="connsiteX99" fmla="*/ 4497396 w 4695230"/>
                                <a:gd name="connsiteY99" fmla="*/ 4044766 h 4548627"/>
                                <a:gd name="connsiteX100" fmla="*/ 4532147 w 4695230"/>
                                <a:gd name="connsiteY100" fmla="*/ 3973761 h 4548627"/>
                                <a:gd name="connsiteX101" fmla="*/ 4572381 w 4695230"/>
                                <a:gd name="connsiteY101" fmla="*/ 3915169 h 4548627"/>
                                <a:gd name="connsiteX102" fmla="*/ 4672155 w 4695230"/>
                                <a:gd name="connsiteY102" fmla="*/ 3472873 h 4548627"/>
                                <a:gd name="connsiteX103" fmla="*/ 4637249 w 4695230"/>
                                <a:gd name="connsiteY103" fmla="*/ 3204658 h 4548627"/>
                                <a:gd name="connsiteX104" fmla="*/ 4644971 w 4695230"/>
                                <a:gd name="connsiteY104" fmla="*/ 3170119 h 4548627"/>
                                <a:gd name="connsiteX105" fmla="*/ 931801 w 4695230"/>
                                <a:gd name="connsiteY105" fmla="*/ 4178604 h 4548627"/>
                                <a:gd name="connsiteX106" fmla="*/ 936666 w 4695230"/>
                                <a:gd name="connsiteY106" fmla="*/ 4271889 h 4548627"/>
                                <a:gd name="connsiteX107" fmla="*/ 588771 w 4695230"/>
                                <a:gd name="connsiteY107" fmla="*/ 4475498 h 4548627"/>
                                <a:gd name="connsiteX108" fmla="*/ 493399 w 4695230"/>
                                <a:gd name="connsiteY108" fmla="*/ 4407500 h 4548627"/>
                                <a:gd name="connsiteX109" fmla="*/ 931801 w 4695230"/>
                                <a:gd name="connsiteY109" fmla="*/ 4178604 h 4548627"/>
                                <a:gd name="connsiteX110" fmla="*/ 876971 w 4695230"/>
                                <a:gd name="connsiteY110" fmla="*/ 3989720 h 4548627"/>
                                <a:gd name="connsiteX111" fmla="*/ 829478 w 4695230"/>
                                <a:gd name="connsiteY111" fmla="*/ 4174749 h 4548627"/>
                                <a:gd name="connsiteX112" fmla="*/ 525910 w 4695230"/>
                                <a:gd name="connsiteY112" fmla="*/ 4319920 h 4548627"/>
                                <a:gd name="connsiteX113" fmla="*/ 340572 w 4695230"/>
                                <a:gd name="connsiteY113" fmla="*/ 4253155 h 4548627"/>
                                <a:gd name="connsiteX114" fmla="*/ 876971 w 4695230"/>
                                <a:gd name="connsiteY114" fmla="*/ 3989720 h 4548627"/>
                                <a:gd name="connsiteX115" fmla="*/ 1065398 w 4695230"/>
                                <a:gd name="connsiteY115" fmla="*/ 2291232 h 4548627"/>
                                <a:gd name="connsiteX116" fmla="*/ 1051652 w 4695230"/>
                                <a:gd name="connsiteY116" fmla="*/ 2390376 h 4548627"/>
                                <a:gd name="connsiteX117" fmla="*/ 1043930 w 4695230"/>
                                <a:gd name="connsiteY117" fmla="*/ 2415895 h 4548627"/>
                                <a:gd name="connsiteX118" fmla="*/ 1034740 w 4695230"/>
                                <a:gd name="connsiteY118" fmla="*/ 2427459 h 4548627"/>
                                <a:gd name="connsiteX119" fmla="*/ 800442 w 4695230"/>
                                <a:gd name="connsiteY119" fmla="*/ 2702073 h 4548627"/>
                                <a:gd name="connsiteX120" fmla="*/ 784997 w 4695230"/>
                                <a:gd name="connsiteY120" fmla="*/ 2777704 h 4548627"/>
                                <a:gd name="connsiteX121" fmla="*/ 782449 w 4695230"/>
                                <a:gd name="connsiteY121" fmla="*/ 2783563 h 4548627"/>
                                <a:gd name="connsiteX122" fmla="*/ 762216 w 4695230"/>
                                <a:gd name="connsiteY122" fmla="*/ 2808465 h 4548627"/>
                                <a:gd name="connsiteX123" fmla="*/ 753490 w 4695230"/>
                                <a:gd name="connsiteY123" fmla="*/ 2887641 h 4548627"/>
                                <a:gd name="connsiteX124" fmla="*/ 780055 w 4695230"/>
                                <a:gd name="connsiteY124" fmla="*/ 3124016 h 4548627"/>
                                <a:gd name="connsiteX125" fmla="*/ 793338 w 4695230"/>
                                <a:gd name="connsiteY125" fmla="*/ 3166804 h 4548627"/>
                                <a:gd name="connsiteX126" fmla="*/ 856430 w 4695230"/>
                                <a:gd name="connsiteY126" fmla="*/ 3583119 h 4548627"/>
                                <a:gd name="connsiteX127" fmla="*/ 845309 w 4695230"/>
                                <a:gd name="connsiteY127" fmla="*/ 3619893 h 4548627"/>
                                <a:gd name="connsiteX128" fmla="*/ 853032 w 4695230"/>
                                <a:gd name="connsiteY128" fmla="*/ 3658904 h 4548627"/>
                                <a:gd name="connsiteX129" fmla="*/ 870098 w 4695230"/>
                                <a:gd name="connsiteY129" fmla="*/ 3765912 h 4548627"/>
                                <a:gd name="connsiteX130" fmla="*/ 822605 w 4695230"/>
                                <a:gd name="connsiteY130" fmla="*/ 3890884 h 4548627"/>
                                <a:gd name="connsiteX131" fmla="*/ 427449 w 4695230"/>
                                <a:gd name="connsiteY131" fmla="*/ 4155629 h 4548627"/>
                                <a:gd name="connsiteX132" fmla="*/ 313621 w 4695230"/>
                                <a:gd name="connsiteY132" fmla="*/ 4145761 h 4548627"/>
                                <a:gd name="connsiteX133" fmla="*/ 229292 w 4695230"/>
                                <a:gd name="connsiteY133" fmla="*/ 4042762 h 4548627"/>
                                <a:gd name="connsiteX134" fmla="*/ 217245 w 4695230"/>
                                <a:gd name="connsiteY134" fmla="*/ 3990953 h 4548627"/>
                                <a:gd name="connsiteX135" fmla="*/ 173382 w 4695230"/>
                                <a:gd name="connsiteY135" fmla="*/ 3944696 h 4548627"/>
                                <a:gd name="connsiteX136" fmla="*/ 138322 w 4695230"/>
                                <a:gd name="connsiteY136" fmla="*/ 3880784 h 4548627"/>
                                <a:gd name="connsiteX137" fmla="*/ 46734 w 4695230"/>
                                <a:gd name="connsiteY137" fmla="*/ 3322845 h 4548627"/>
                                <a:gd name="connsiteX138" fmla="*/ 57545 w 4695230"/>
                                <a:gd name="connsiteY138" fmla="*/ 3262402 h 4548627"/>
                                <a:gd name="connsiteX139" fmla="*/ 118244 w 4695230"/>
                                <a:gd name="connsiteY139" fmla="*/ 3199724 h 4548627"/>
                                <a:gd name="connsiteX140" fmla="*/ 95076 w 4695230"/>
                                <a:gd name="connsiteY140" fmla="*/ 3179987 h 4548627"/>
                                <a:gd name="connsiteX141" fmla="*/ 24416 w 4695230"/>
                                <a:gd name="connsiteY141" fmla="*/ 2952941 h 4548627"/>
                                <a:gd name="connsiteX142" fmla="*/ 41483 w 4695230"/>
                                <a:gd name="connsiteY142" fmla="*/ 2812936 h 4548627"/>
                                <a:gd name="connsiteX143" fmla="*/ 40865 w 4695230"/>
                                <a:gd name="connsiteY143" fmla="*/ 2712712 h 4548627"/>
                                <a:gd name="connsiteX144" fmla="*/ 119556 w 4695230"/>
                                <a:gd name="connsiteY144" fmla="*/ 2470864 h 4548627"/>
                                <a:gd name="connsiteX145" fmla="*/ 122568 w 4695230"/>
                                <a:gd name="connsiteY145" fmla="*/ 2457218 h 4548627"/>
                                <a:gd name="connsiteX146" fmla="*/ 176625 w 4695230"/>
                                <a:gd name="connsiteY146" fmla="*/ 2131567 h 4548627"/>
                                <a:gd name="connsiteX147" fmla="*/ 596725 w 4695230"/>
                                <a:gd name="connsiteY147" fmla="*/ 1217139 h 4548627"/>
                                <a:gd name="connsiteX148" fmla="*/ 696421 w 4695230"/>
                                <a:gd name="connsiteY148" fmla="*/ 1066109 h 4548627"/>
                                <a:gd name="connsiteX149" fmla="*/ 712329 w 4695230"/>
                                <a:gd name="connsiteY149" fmla="*/ 1050690 h 4548627"/>
                                <a:gd name="connsiteX150" fmla="*/ 729087 w 4695230"/>
                                <a:gd name="connsiteY150" fmla="*/ 1062023 h 4548627"/>
                                <a:gd name="connsiteX151" fmla="*/ 937592 w 4695230"/>
                                <a:gd name="connsiteY151" fmla="*/ 1432081 h 4548627"/>
                                <a:gd name="connsiteX152" fmla="*/ 1065398 w 4695230"/>
                                <a:gd name="connsiteY152" fmla="*/ 2291232 h 4548627"/>
                                <a:gd name="connsiteX153" fmla="*/ 3636964 w 4695230"/>
                                <a:gd name="connsiteY153" fmla="*/ 4067047 h 4548627"/>
                                <a:gd name="connsiteX154" fmla="*/ 3614646 w 4695230"/>
                                <a:gd name="connsiteY154" fmla="*/ 4105595 h 4548627"/>
                                <a:gd name="connsiteX155" fmla="*/ 2441842 w 4695230"/>
                                <a:gd name="connsiteY155" fmla="*/ 4329171 h 4548627"/>
                                <a:gd name="connsiteX156" fmla="*/ 2351027 w 4695230"/>
                                <a:gd name="connsiteY156" fmla="*/ 4330173 h 4548627"/>
                                <a:gd name="connsiteX157" fmla="*/ 2260211 w 4695230"/>
                                <a:gd name="connsiteY157" fmla="*/ 4329171 h 4548627"/>
                                <a:gd name="connsiteX158" fmla="*/ 1087407 w 4695230"/>
                                <a:gd name="connsiteY158" fmla="*/ 4105595 h 4548627"/>
                                <a:gd name="connsiteX159" fmla="*/ 1065090 w 4695230"/>
                                <a:gd name="connsiteY159" fmla="*/ 4067047 h 4548627"/>
                                <a:gd name="connsiteX160" fmla="*/ 1075901 w 4695230"/>
                                <a:gd name="connsiteY160" fmla="*/ 4011770 h 4548627"/>
                                <a:gd name="connsiteX161" fmla="*/ 1497622 w 4695230"/>
                                <a:gd name="connsiteY161" fmla="*/ 4152931 h 4548627"/>
                                <a:gd name="connsiteX162" fmla="*/ 2321450 w 4695230"/>
                                <a:gd name="connsiteY162" fmla="*/ 4233187 h 4548627"/>
                                <a:gd name="connsiteX163" fmla="*/ 2351027 w 4695230"/>
                                <a:gd name="connsiteY163" fmla="*/ 4233187 h 4548627"/>
                                <a:gd name="connsiteX164" fmla="*/ 2380604 w 4695230"/>
                                <a:gd name="connsiteY164" fmla="*/ 4233187 h 4548627"/>
                                <a:gd name="connsiteX165" fmla="*/ 3204431 w 4695230"/>
                                <a:gd name="connsiteY165" fmla="*/ 4152931 h 4548627"/>
                                <a:gd name="connsiteX166" fmla="*/ 3626153 w 4695230"/>
                                <a:gd name="connsiteY166" fmla="*/ 4011769 h 4548627"/>
                                <a:gd name="connsiteX167" fmla="*/ 3636964 w 4695230"/>
                                <a:gd name="connsiteY167" fmla="*/ 4066815 h 4548627"/>
                                <a:gd name="connsiteX168" fmla="*/ 4113283 w 4695230"/>
                                <a:gd name="connsiteY168" fmla="*/ 4475653 h 4548627"/>
                                <a:gd name="connsiteX169" fmla="*/ 3765388 w 4695230"/>
                                <a:gd name="connsiteY169" fmla="*/ 4272043 h 4548627"/>
                                <a:gd name="connsiteX170" fmla="*/ 3770253 w 4695230"/>
                                <a:gd name="connsiteY170" fmla="*/ 4178758 h 4548627"/>
                                <a:gd name="connsiteX171" fmla="*/ 4208655 w 4695230"/>
                                <a:gd name="connsiteY171" fmla="*/ 4407654 h 4548627"/>
                                <a:gd name="connsiteX172" fmla="*/ 4113283 w 4695230"/>
                                <a:gd name="connsiteY172" fmla="*/ 4475498 h 4548627"/>
                                <a:gd name="connsiteX173" fmla="*/ 4176144 w 4695230"/>
                                <a:gd name="connsiteY173" fmla="*/ 4319688 h 4548627"/>
                                <a:gd name="connsiteX174" fmla="*/ 3872575 w 4695230"/>
                                <a:gd name="connsiteY174" fmla="*/ 4174518 h 4548627"/>
                                <a:gd name="connsiteX175" fmla="*/ 3825082 w 4695230"/>
                                <a:gd name="connsiteY175" fmla="*/ 3989489 h 4548627"/>
                                <a:gd name="connsiteX176" fmla="*/ 4361636 w 4695230"/>
                                <a:gd name="connsiteY176" fmla="*/ 4252539 h 4548627"/>
                                <a:gd name="connsiteX177" fmla="*/ 4176144 w 4695230"/>
                                <a:gd name="connsiteY177" fmla="*/ 4319534 h 4548627"/>
                                <a:gd name="connsiteX178" fmla="*/ 4655320 w 4695230"/>
                                <a:gd name="connsiteY178" fmla="*/ 3323153 h 4548627"/>
                                <a:gd name="connsiteX179" fmla="*/ 4563732 w 4695230"/>
                                <a:gd name="connsiteY179" fmla="*/ 3881092 h 4548627"/>
                                <a:gd name="connsiteX180" fmla="*/ 4528672 w 4695230"/>
                                <a:gd name="connsiteY180" fmla="*/ 3945005 h 4548627"/>
                                <a:gd name="connsiteX181" fmla="*/ 4484809 w 4695230"/>
                                <a:gd name="connsiteY181" fmla="*/ 3991262 h 4548627"/>
                                <a:gd name="connsiteX182" fmla="*/ 4472762 w 4695230"/>
                                <a:gd name="connsiteY182" fmla="*/ 4043070 h 4548627"/>
                                <a:gd name="connsiteX183" fmla="*/ 4388433 w 4695230"/>
                                <a:gd name="connsiteY183" fmla="*/ 4146070 h 4548627"/>
                                <a:gd name="connsiteX184" fmla="*/ 4274605 w 4695230"/>
                                <a:gd name="connsiteY184" fmla="*/ 4155938 h 4548627"/>
                                <a:gd name="connsiteX185" fmla="*/ 3879525 w 4695230"/>
                                <a:gd name="connsiteY185" fmla="*/ 3890653 h 4548627"/>
                                <a:gd name="connsiteX186" fmla="*/ 3832033 w 4695230"/>
                                <a:gd name="connsiteY186" fmla="*/ 3765681 h 4548627"/>
                                <a:gd name="connsiteX187" fmla="*/ 3849099 w 4695230"/>
                                <a:gd name="connsiteY187" fmla="*/ 3658672 h 4548627"/>
                                <a:gd name="connsiteX188" fmla="*/ 3856435 w 4695230"/>
                                <a:gd name="connsiteY188" fmla="*/ 3619662 h 4548627"/>
                                <a:gd name="connsiteX189" fmla="*/ 3845315 w 4695230"/>
                                <a:gd name="connsiteY189" fmla="*/ 3582888 h 4548627"/>
                                <a:gd name="connsiteX190" fmla="*/ 3908407 w 4695230"/>
                                <a:gd name="connsiteY190" fmla="*/ 3166573 h 4548627"/>
                                <a:gd name="connsiteX191" fmla="*/ 3921690 w 4695230"/>
                                <a:gd name="connsiteY191" fmla="*/ 3123785 h 4548627"/>
                                <a:gd name="connsiteX192" fmla="*/ 3948255 w 4695230"/>
                                <a:gd name="connsiteY192" fmla="*/ 2887410 h 4548627"/>
                                <a:gd name="connsiteX193" fmla="*/ 3939529 w 4695230"/>
                                <a:gd name="connsiteY193" fmla="*/ 2808233 h 4548627"/>
                                <a:gd name="connsiteX194" fmla="*/ 3919296 w 4695230"/>
                                <a:gd name="connsiteY194" fmla="*/ 2783331 h 4548627"/>
                                <a:gd name="connsiteX195" fmla="*/ 3916747 w 4695230"/>
                                <a:gd name="connsiteY195" fmla="*/ 2777472 h 4548627"/>
                                <a:gd name="connsiteX196" fmla="*/ 3901302 w 4695230"/>
                                <a:gd name="connsiteY196" fmla="*/ 2701842 h 4548627"/>
                                <a:gd name="connsiteX197" fmla="*/ 3667004 w 4695230"/>
                                <a:gd name="connsiteY197" fmla="*/ 2427228 h 4548627"/>
                                <a:gd name="connsiteX198" fmla="*/ 3657815 w 4695230"/>
                                <a:gd name="connsiteY198" fmla="*/ 2415664 h 4548627"/>
                                <a:gd name="connsiteX199" fmla="*/ 3650092 w 4695230"/>
                                <a:gd name="connsiteY199" fmla="*/ 2390145 h 4548627"/>
                                <a:gd name="connsiteX200" fmla="*/ 3636346 w 4695230"/>
                                <a:gd name="connsiteY200" fmla="*/ 2291000 h 4548627"/>
                                <a:gd name="connsiteX201" fmla="*/ 3764538 w 4695230"/>
                                <a:gd name="connsiteY201" fmla="*/ 1432081 h 4548627"/>
                                <a:gd name="connsiteX202" fmla="*/ 3973044 w 4695230"/>
                                <a:gd name="connsiteY202" fmla="*/ 1062023 h 4548627"/>
                                <a:gd name="connsiteX203" fmla="*/ 3989802 w 4695230"/>
                                <a:gd name="connsiteY203" fmla="*/ 1050690 h 4548627"/>
                                <a:gd name="connsiteX204" fmla="*/ 4005710 w 4695230"/>
                                <a:gd name="connsiteY204" fmla="*/ 1066109 h 4548627"/>
                                <a:gd name="connsiteX205" fmla="*/ 4105406 w 4695230"/>
                                <a:gd name="connsiteY205" fmla="*/ 1217139 h 4548627"/>
                                <a:gd name="connsiteX206" fmla="*/ 4525120 w 4695230"/>
                                <a:gd name="connsiteY206" fmla="*/ 2131799 h 4548627"/>
                                <a:gd name="connsiteX207" fmla="*/ 4579177 w 4695230"/>
                                <a:gd name="connsiteY207" fmla="*/ 2457449 h 4548627"/>
                                <a:gd name="connsiteX208" fmla="*/ 4582189 w 4695230"/>
                                <a:gd name="connsiteY208" fmla="*/ 2471095 h 4548627"/>
                                <a:gd name="connsiteX209" fmla="*/ 4660880 w 4695230"/>
                                <a:gd name="connsiteY209" fmla="*/ 2712944 h 4548627"/>
                                <a:gd name="connsiteX210" fmla="*/ 4660262 w 4695230"/>
                                <a:gd name="connsiteY210" fmla="*/ 2813168 h 4548627"/>
                                <a:gd name="connsiteX211" fmla="*/ 4677406 w 4695230"/>
                                <a:gd name="connsiteY211" fmla="*/ 2953173 h 4548627"/>
                                <a:gd name="connsiteX212" fmla="*/ 4606669 w 4695230"/>
                                <a:gd name="connsiteY212" fmla="*/ 3180219 h 4548627"/>
                                <a:gd name="connsiteX213" fmla="*/ 4583501 w 4695230"/>
                                <a:gd name="connsiteY213" fmla="*/ 3199955 h 4548627"/>
                                <a:gd name="connsiteX214" fmla="*/ 4644199 w 4695230"/>
                                <a:gd name="connsiteY214" fmla="*/ 3262634 h 4548627"/>
                                <a:gd name="connsiteX215" fmla="*/ 4655320 w 4695230"/>
                                <a:gd name="connsiteY215" fmla="*/ 3322999 h 45486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  <a:cxn ang="0">
                                  <a:pos x="connsiteX127" y="connsiteY127"/>
                                </a:cxn>
                                <a:cxn ang="0">
                                  <a:pos x="connsiteX128" y="connsiteY128"/>
                                </a:cxn>
                                <a:cxn ang="0">
                                  <a:pos x="connsiteX129" y="connsiteY129"/>
                                </a:cxn>
                                <a:cxn ang="0">
                                  <a:pos x="connsiteX130" y="connsiteY130"/>
                                </a:cxn>
                                <a:cxn ang="0">
                                  <a:pos x="connsiteX131" y="connsiteY131"/>
                                </a:cxn>
                                <a:cxn ang="0">
                                  <a:pos x="connsiteX132" y="connsiteY132"/>
                                </a:cxn>
                                <a:cxn ang="0">
                                  <a:pos x="connsiteX133" y="connsiteY133"/>
                                </a:cxn>
                                <a:cxn ang="0">
                                  <a:pos x="connsiteX134" y="connsiteY134"/>
                                </a:cxn>
                                <a:cxn ang="0">
                                  <a:pos x="connsiteX135" y="connsiteY135"/>
                                </a:cxn>
                                <a:cxn ang="0">
                                  <a:pos x="connsiteX136" y="connsiteY136"/>
                                </a:cxn>
                                <a:cxn ang="0">
                                  <a:pos x="connsiteX137" y="connsiteY137"/>
                                </a:cxn>
                                <a:cxn ang="0">
                                  <a:pos x="connsiteX138" y="connsiteY138"/>
                                </a:cxn>
                                <a:cxn ang="0">
                                  <a:pos x="connsiteX139" y="connsiteY139"/>
                                </a:cxn>
                                <a:cxn ang="0">
                                  <a:pos x="connsiteX140" y="connsiteY140"/>
                                </a:cxn>
                                <a:cxn ang="0">
                                  <a:pos x="connsiteX141" y="connsiteY141"/>
                                </a:cxn>
                                <a:cxn ang="0">
                                  <a:pos x="connsiteX142" y="connsiteY142"/>
                                </a:cxn>
                                <a:cxn ang="0">
                                  <a:pos x="connsiteX143" y="connsiteY143"/>
                                </a:cxn>
                                <a:cxn ang="0">
                                  <a:pos x="connsiteX144" y="connsiteY144"/>
                                </a:cxn>
                                <a:cxn ang="0">
                                  <a:pos x="connsiteX145" y="connsiteY145"/>
                                </a:cxn>
                                <a:cxn ang="0">
                                  <a:pos x="connsiteX146" y="connsiteY146"/>
                                </a:cxn>
                                <a:cxn ang="0">
                                  <a:pos x="connsiteX147" y="connsiteY147"/>
                                </a:cxn>
                                <a:cxn ang="0">
                                  <a:pos x="connsiteX148" y="connsiteY148"/>
                                </a:cxn>
                                <a:cxn ang="0">
                                  <a:pos x="connsiteX149" y="connsiteY149"/>
                                </a:cxn>
                                <a:cxn ang="0">
                                  <a:pos x="connsiteX150" y="connsiteY150"/>
                                </a:cxn>
                                <a:cxn ang="0">
                                  <a:pos x="connsiteX151" y="connsiteY151"/>
                                </a:cxn>
                                <a:cxn ang="0">
                                  <a:pos x="connsiteX152" y="connsiteY152"/>
                                </a:cxn>
                                <a:cxn ang="0">
                                  <a:pos x="connsiteX153" y="connsiteY153"/>
                                </a:cxn>
                                <a:cxn ang="0">
                                  <a:pos x="connsiteX154" y="connsiteY154"/>
                                </a:cxn>
                                <a:cxn ang="0">
                                  <a:pos x="connsiteX155" y="connsiteY155"/>
                                </a:cxn>
                                <a:cxn ang="0">
                                  <a:pos x="connsiteX156" y="connsiteY156"/>
                                </a:cxn>
                                <a:cxn ang="0">
                                  <a:pos x="connsiteX157" y="connsiteY157"/>
                                </a:cxn>
                                <a:cxn ang="0">
                                  <a:pos x="connsiteX158" y="connsiteY158"/>
                                </a:cxn>
                                <a:cxn ang="0">
                                  <a:pos x="connsiteX159" y="connsiteY159"/>
                                </a:cxn>
                                <a:cxn ang="0">
                                  <a:pos x="connsiteX160" y="connsiteY160"/>
                                </a:cxn>
                                <a:cxn ang="0">
                                  <a:pos x="connsiteX161" y="connsiteY161"/>
                                </a:cxn>
                                <a:cxn ang="0">
                                  <a:pos x="connsiteX162" y="connsiteY162"/>
                                </a:cxn>
                                <a:cxn ang="0">
                                  <a:pos x="connsiteX163" y="connsiteY163"/>
                                </a:cxn>
                                <a:cxn ang="0">
                                  <a:pos x="connsiteX164" y="connsiteY164"/>
                                </a:cxn>
                                <a:cxn ang="0">
                                  <a:pos x="connsiteX165" y="connsiteY165"/>
                                </a:cxn>
                                <a:cxn ang="0">
                                  <a:pos x="connsiteX166" y="connsiteY166"/>
                                </a:cxn>
                                <a:cxn ang="0">
                                  <a:pos x="connsiteX167" y="connsiteY167"/>
                                </a:cxn>
                                <a:cxn ang="0">
                                  <a:pos x="connsiteX168" y="connsiteY168"/>
                                </a:cxn>
                                <a:cxn ang="0">
                                  <a:pos x="connsiteX169" y="connsiteY169"/>
                                </a:cxn>
                                <a:cxn ang="0">
                                  <a:pos x="connsiteX170" y="connsiteY170"/>
                                </a:cxn>
                                <a:cxn ang="0">
                                  <a:pos x="connsiteX171" y="connsiteY171"/>
                                </a:cxn>
                                <a:cxn ang="0">
                                  <a:pos x="connsiteX172" y="connsiteY172"/>
                                </a:cxn>
                                <a:cxn ang="0">
                                  <a:pos x="connsiteX173" y="connsiteY173"/>
                                </a:cxn>
                                <a:cxn ang="0">
                                  <a:pos x="connsiteX174" y="connsiteY174"/>
                                </a:cxn>
                                <a:cxn ang="0">
                                  <a:pos x="connsiteX175" y="connsiteY175"/>
                                </a:cxn>
                                <a:cxn ang="0">
                                  <a:pos x="connsiteX176" y="connsiteY176"/>
                                </a:cxn>
                                <a:cxn ang="0">
                                  <a:pos x="connsiteX177" y="connsiteY177"/>
                                </a:cxn>
                                <a:cxn ang="0">
                                  <a:pos x="connsiteX178" y="connsiteY178"/>
                                </a:cxn>
                                <a:cxn ang="0">
                                  <a:pos x="connsiteX179" y="connsiteY179"/>
                                </a:cxn>
                                <a:cxn ang="0">
                                  <a:pos x="connsiteX180" y="connsiteY180"/>
                                </a:cxn>
                                <a:cxn ang="0">
                                  <a:pos x="connsiteX181" y="connsiteY181"/>
                                </a:cxn>
                                <a:cxn ang="0">
                                  <a:pos x="connsiteX182" y="connsiteY182"/>
                                </a:cxn>
                                <a:cxn ang="0">
                                  <a:pos x="connsiteX183" y="connsiteY183"/>
                                </a:cxn>
                                <a:cxn ang="0">
                                  <a:pos x="connsiteX184" y="connsiteY184"/>
                                </a:cxn>
                                <a:cxn ang="0">
                                  <a:pos x="connsiteX185" y="connsiteY185"/>
                                </a:cxn>
                                <a:cxn ang="0">
                                  <a:pos x="connsiteX186" y="connsiteY186"/>
                                </a:cxn>
                                <a:cxn ang="0">
                                  <a:pos x="connsiteX187" y="connsiteY187"/>
                                </a:cxn>
                                <a:cxn ang="0">
                                  <a:pos x="connsiteX188" y="connsiteY188"/>
                                </a:cxn>
                                <a:cxn ang="0">
                                  <a:pos x="connsiteX189" y="connsiteY189"/>
                                </a:cxn>
                                <a:cxn ang="0">
                                  <a:pos x="connsiteX190" y="connsiteY190"/>
                                </a:cxn>
                                <a:cxn ang="0">
                                  <a:pos x="connsiteX191" y="connsiteY191"/>
                                </a:cxn>
                                <a:cxn ang="0">
                                  <a:pos x="connsiteX192" y="connsiteY192"/>
                                </a:cxn>
                                <a:cxn ang="0">
                                  <a:pos x="connsiteX193" y="connsiteY193"/>
                                </a:cxn>
                                <a:cxn ang="0">
                                  <a:pos x="connsiteX194" y="connsiteY194"/>
                                </a:cxn>
                                <a:cxn ang="0">
                                  <a:pos x="connsiteX195" y="connsiteY195"/>
                                </a:cxn>
                                <a:cxn ang="0">
                                  <a:pos x="connsiteX196" y="connsiteY196"/>
                                </a:cxn>
                                <a:cxn ang="0">
                                  <a:pos x="connsiteX197" y="connsiteY197"/>
                                </a:cxn>
                                <a:cxn ang="0">
                                  <a:pos x="connsiteX198" y="connsiteY198"/>
                                </a:cxn>
                                <a:cxn ang="0">
                                  <a:pos x="connsiteX199" y="connsiteY199"/>
                                </a:cxn>
                                <a:cxn ang="0">
                                  <a:pos x="connsiteX200" y="connsiteY200"/>
                                </a:cxn>
                                <a:cxn ang="0">
                                  <a:pos x="connsiteX201" y="connsiteY201"/>
                                </a:cxn>
                                <a:cxn ang="0">
                                  <a:pos x="connsiteX202" y="connsiteY202"/>
                                </a:cxn>
                                <a:cxn ang="0">
                                  <a:pos x="connsiteX203" y="connsiteY203"/>
                                </a:cxn>
                                <a:cxn ang="0">
                                  <a:pos x="connsiteX204" y="connsiteY204"/>
                                </a:cxn>
                                <a:cxn ang="0">
                                  <a:pos x="connsiteX205" y="connsiteY205"/>
                                </a:cxn>
                                <a:cxn ang="0">
                                  <a:pos x="connsiteX206" y="connsiteY206"/>
                                </a:cxn>
                                <a:cxn ang="0">
                                  <a:pos x="connsiteX207" y="connsiteY207"/>
                                </a:cxn>
                                <a:cxn ang="0">
                                  <a:pos x="connsiteX208" y="connsiteY208"/>
                                </a:cxn>
                                <a:cxn ang="0">
                                  <a:pos x="connsiteX209" y="connsiteY209"/>
                                </a:cxn>
                                <a:cxn ang="0">
                                  <a:pos x="connsiteX210" y="connsiteY210"/>
                                </a:cxn>
                                <a:cxn ang="0">
                                  <a:pos x="connsiteX211" y="connsiteY211"/>
                                </a:cxn>
                                <a:cxn ang="0">
                                  <a:pos x="connsiteX212" y="connsiteY212"/>
                                </a:cxn>
                                <a:cxn ang="0">
                                  <a:pos x="connsiteX213" y="connsiteY213"/>
                                </a:cxn>
                                <a:cxn ang="0">
                                  <a:pos x="connsiteX214" y="connsiteY214"/>
                                </a:cxn>
                                <a:cxn ang="0">
                                  <a:pos x="connsiteX215" y="connsiteY215"/>
                                </a:cxn>
                              </a:cxnLst>
                              <a:rect l="l" t="t" r="r" b="b"/>
                              <a:pathLst>
                                <a:path w="4695230" h="4548627">
                                  <a:moveTo>
                                    <a:pt x="4644971" y="3170119"/>
                                  </a:moveTo>
                                  <a:cubicBezTo>
                                    <a:pt x="4702813" y="3092253"/>
                                    <a:pt x="4719416" y="3008219"/>
                                    <a:pt x="4682194" y="2916167"/>
                                  </a:cubicBezTo>
                                  <a:cubicBezTo>
                                    <a:pt x="4678492" y="2903911"/>
                                    <a:pt x="4677079" y="2891080"/>
                                    <a:pt x="4678024" y="2878313"/>
                                  </a:cubicBezTo>
                                  <a:cubicBezTo>
                                    <a:pt x="4677560" y="2828201"/>
                                    <a:pt x="4674240" y="2778089"/>
                                    <a:pt x="4678642" y="2728054"/>
                                  </a:cubicBezTo>
                                  <a:cubicBezTo>
                                    <a:pt x="4686364" y="2637776"/>
                                    <a:pt x="4671614" y="2554975"/>
                                    <a:pt x="4614777" y="2482274"/>
                                  </a:cubicBezTo>
                                  <a:cubicBezTo>
                                    <a:pt x="4604229" y="2467407"/>
                                    <a:pt x="4600060" y="2448953"/>
                                    <a:pt x="4603193" y="2431006"/>
                                  </a:cubicBezTo>
                                  <a:cubicBezTo>
                                    <a:pt x="4612538" y="2332863"/>
                                    <a:pt x="4588752" y="2241582"/>
                                    <a:pt x="4554542" y="2149993"/>
                                  </a:cubicBezTo>
                                  <a:cubicBezTo>
                                    <a:pt x="4435926" y="1832052"/>
                                    <a:pt x="4309355" y="1517811"/>
                                    <a:pt x="4136991" y="1224309"/>
                                  </a:cubicBezTo>
                                  <a:cubicBezTo>
                                    <a:pt x="4009957" y="1007979"/>
                                    <a:pt x="3862922" y="807608"/>
                                    <a:pt x="3662680" y="651721"/>
                                  </a:cubicBezTo>
                                  <a:cubicBezTo>
                                    <a:pt x="3497266" y="522972"/>
                                    <a:pt x="3311310" y="445106"/>
                                    <a:pt x="3101105" y="428530"/>
                                  </a:cubicBezTo>
                                  <a:cubicBezTo>
                                    <a:pt x="3084888" y="427219"/>
                                    <a:pt x="3070216" y="427990"/>
                                    <a:pt x="3071838" y="404399"/>
                                  </a:cubicBezTo>
                                  <a:cubicBezTo>
                                    <a:pt x="3073305" y="386744"/>
                                    <a:pt x="3057628" y="388363"/>
                                    <a:pt x="3047048" y="388132"/>
                                  </a:cubicBezTo>
                                  <a:cubicBezTo>
                                    <a:pt x="3017240" y="387438"/>
                                    <a:pt x="2998706" y="371402"/>
                                    <a:pt x="2980945" y="349045"/>
                                  </a:cubicBezTo>
                                  <a:cubicBezTo>
                                    <a:pt x="2926629" y="278891"/>
                                    <a:pt x="2868495" y="211768"/>
                                    <a:pt x="2806804" y="147980"/>
                                  </a:cubicBezTo>
                                  <a:cubicBezTo>
                                    <a:pt x="2718537" y="59166"/>
                                    <a:pt x="2611272" y="13603"/>
                                    <a:pt x="2487250" y="4120"/>
                                  </a:cubicBezTo>
                                  <a:cubicBezTo>
                                    <a:pt x="2441791" y="676"/>
                                    <a:pt x="2396383" y="-609"/>
                                    <a:pt x="2351027" y="265"/>
                                  </a:cubicBezTo>
                                  <a:cubicBezTo>
                                    <a:pt x="2305619" y="-557"/>
                                    <a:pt x="2260211" y="728"/>
                                    <a:pt x="2214803" y="4120"/>
                                  </a:cubicBezTo>
                                  <a:cubicBezTo>
                                    <a:pt x="2090550" y="13603"/>
                                    <a:pt x="1983131" y="59166"/>
                                    <a:pt x="1895250" y="148288"/>
                                  </a:cubicBezTo>
                                  <a:cubicBezTo>
                                    <a:pt x="1833559" y="212076"/>
                                    <a:pt x="1775424" y="279199"/>
                                    <a:pt x="1721109" y="349353"/>
                                  </a:cubicBezTo>
                                  <a:cubicBezTo>
                                    <a:pt x="1703347" y="371711"/>
                                    <a:pt x="1684814" y="387901"/>
                                    <a:pt x="1655005" y="388440"/>
                                  </a:cubicBezTo>
                                  <a:cubicBezTo>
                                    <a:pt x="1644425" y="388440"/>
                                    <a:pt x="1628749" y="387053"/>
                                    <a:pt x="1630216" y="404708"/>
                                  </a:cubicBezTo>
                                  <a:cubicBezTo>
                                    <a:pt x="1632147" y="428299"/>
                                    <a:pt x="1617165" y="427836"/>
                                    <a:pt x="1600948" y="428838"/>
                                  </a:cubicBezTo>
                                  <a:cubicBezTo>
                                    <a:pt x="1390744" y="445414"/>
                                    <a:pt x="1204788" y="523280"/>
                                    <a:pt x="1039374" y="652030"/>
                                  </a:cubicBezTo>
                                  <a:cubicBezTo>
                                    <a:pt x="839131" y="807916"/>
                                    <a:pt x="691865" y="1008287"/>
                                    <a:pt x="565063" y="1224617"/>
                                  </a:cubicBezTo>
                                  <a:cubicBezTo>
                                    <a:pt x="392698" y="1518196"/>
                                    <a:pt x="266128" y="1832360"/>
                                    <a:pt x="147820" y="2150301"/>
                                  </a:cubicBezTo>
                                  <a:cubicBezTo>
                                    <a:pt x="113610" y="2241891"/>
                                    <a:pt x="89825" y="2333172"/>
                                    <a:pt x="99169" y="2431314"/>
                                  </a:cubicBezTo>
                                  <a:cubicBezTo>
                                    <a:pt x="102303" y="2449262"/>
                                    <a:pt x="98133" y="2467716"/>
                                    <a:pt x="87586" y="2482582"/>
                                  </a:cubicBezTo>
                                  <a:cubicBezTo>
                                    <a:pt x="30440" y="2555283"/>
                                    <a:pt x="15458" y="2638161"/>
                                    <a:pt x="23412" y="2728363"/>
                                  </a:cubicBezTo>
                                  <a:cubicBezTo>
                                    <a:pt x="27814" y="2778089"/>
                                    <a:pt x="24493" y="2828587"/>
                                    <a:pt x="24030" y="2878621"/>
                                  </a:cubicBezTo>
                                  <a:cubicBezTo>
                                    <a:pt x="24975" y="2891388"/>
                                    <a:pt x="23562" y="2904219"/>
                                    <a:pt x="19860" y="2916475"/>
                                  </a:cubicBezTo>
                                  <a:cubicBezTo>
                                    <a:pt x="-17362" y="3008990"/>
                                    <a:pt x="-759" y="3092561"/>
                                    <a:pt x="57082" y="3170427"/>
                                  </a:cubicBezTo>
                                  <a:cubicBezTo>
                                    <a:pt x="65268" y="3181375"/>
                                    <a:pt x="69747" y="3189933"/>
                                    <a:pt x="63106" y="3204658"/>
                                  </a:cubicBezTo>
                                  <a:cubicBezTo>
                                    <a:pt x="24493" y="3290388"/>
                                    <a:pt x="20709" y="3380821"/>
                                    <a:pt x="28200" y="3472873"/>
                                  </a:cubicBezTo>
                                  <a:cubicBezTo>
                                    <a:pt x="40633" y="3625059"/>
                                    <a:pt x="81639" y="3770615"/>
                                    <a:pt x="127974" y="3915169"/>
                                  </a:cubicBezTo>
                                  <a:cubicBezTo>
                                    <a:pt x="135696" y="3939454"/>
                                    <a:pt x="146430" y="3960192"/>
                                    <a:pt x="168208" y="3973761"/>
                                  </a:cubicBezTo>
                                  <a:cubicBezTo>
                                    <a:pt x="194850" y="3990414"/>
                                    <a:pt x="204735" y="4013234"/>
                                    <a:pt x="202959" y="4044766"/>
                                  </a:cubicBezTo>
                                  <a:cubicBezTo>
                                    <a:pt x="202032" y="4062498"/>
                                    <a:pt x="194618" y="4086397"/>
                                    <a:pt x="214697" y="4098193"/>
                                  </a:cubicBezTo>
                                  <a:cubicBezTo>
                                    <a:pt x="275395" y="4133966"/>
                                    <a:pt x="302887" y="4192866"/>
                                    <a:pt x="328757" y="4253617"/>
                                  </a:cubicBezTo>
                                  <a:cubicBezTo>
                                    <a:pt x="342580" y="4286229"/>
                                    <a:pt x="361809" y="4319303"/>
                                    <a:pt x="396096" y="4329325"/>
                                  </a:cubicBezTo>
                                  <a:cubicBezTo>
                                    <a:pt x="443512" y="4343279"/>
                                    <a:pt x="462509" y="4375582"/>
                                    <a:pt x="475019" y="4417600"/>
                                  </a:cubicBezTo>
                                  <a:cubicBezTo>
                                    <a:pt x="478543" y="4427266"/>
                                    <a:pt x="482910" y="4436604"/>
                                    <a:pt x="488070" y="4445508"/>
                                  </a:cubicBezTo>
                                  <a:cubicBezTo>
                                    <a:pt x="543672" y="4556679"/>
                                    <a:pt x="558885" y="4565854"/>
                                    <a:pt x="681749" y="4545732"/>
                                  </a:cubicBezTo>
                                  <a:cubicBezTo>
                                    <a:pt x="788936" y="4527923"/>
                                    <a:pt x="883535" y="4484056"/>
                                    <a:pt x="952033" y="4396475"/>
                                  </a:cubicBezTo>
                                  <a:cubicBezTo>
                                    <a:pt x="1013813" y="4317761"/>
                                    <a:pt x="1002924" y="4202195"/>
                                    <a:pt x="926781" y="4144913"/>
                                  </a:cubicBezTo>
                                  <a:cubicBezTo>
                                    <a:pt x="903614" y="4127567"/>
                                    <a:pt x="900679" y="4111762"/>
                                    <a:pt x="905158" y="4087169"/>
                                  </a:cubicBezTo>
                                  <a:cubicBezTo>
                                    <a:pt x="913344" y="4041451"/>
                                    <a:pt x="911877" y="3993883"/>
                                    <a:pt x="879906" y="3959113"/>
                                  </a:cubicBezTo>
                                  <a:cubicBezTo>
                                    <a:pt x="844846" y="3920566"/>
                                    <a:pt x="847549" y="3884485"/>
                                    <a:pt x="865079" y="3842468"/>
                                  </a:cubicBezTo>
                                  <a:cubicBezTo>
                                    <a:pt x="874037" y="3821190"/>
                                    <a:pt x="881605" y="3799294"/>
                                    <a:pt x="888246" y="3777322"/>
                                  </a:cubicBezTo>
                                  <a:cubicBezTo>
                                    <a:pt x="902224" y="3732222"/>
                                    <a:pt x="901065" y="3687892"/>
                                    <a:pt x="872801" y="3648265"/>
                                  </a:cubicBezTo>
                                  <a:cubicBezTo>
                                    <a:pt x="861372" y="3632229"/>
                                    <a:pt x="867164" y="3620279"/>
                                    <a:pt x="872801" y="3605862"/>
                                  </a:cubicBezTo>
                                  <a:cubicBezTo>
                                    <a:pt x="896810" y="3545974"/>
                                    <a:pt x="905438" y="3481044"/>
                                    <a:pt x="897899" y="3416978"/>
                                  </a:cubicBezTo>
                                  <a:cubicBezTo>
                                    <a:pt x="888632" y="3328781"/>
                                    <a:pt x="858515" y="3247369"/>
                                    <a:pt x="819980" y="3168423"/>
                                  </a:cubicBezTo>
                                  <a:cubicBezTo>
                                    <a:pt x="812721" y="3153621"/>
                                    <a:pt x="804535" y="3139975"/>
                                    <a:pt x="808628" y="3121318"/>
                                  </a:cubicBezTo>
                                  <a:cubicBezTo>
                                    <a:pt x="825230" y="3049299"/>
                                    <a:pt x="816844" y="2973786"/>
                                    <a:pt x="784843" y="2907147"/>
                                  </a:cubicBezTo>
                                  <a:cubicBezTo>
                                    <a:pt x="765846" y="2865669"/>
                                    <a:pt x="769398" y="2827893"/>
                                    <a:pt x="805771" y="2795435"/>
                                  </a:cubicBezTo>
                                  <a:cubicBezTo>
                                    <a:pt x="832104" y="2771767"/>
                                    <a:pt x="838436" y="2741469"/>
                                    <a:pt x="827934" y="2707393"/>
                                  </a:cubicBezTo>
                                  <a:cubicBezTo>
                                    <a:pt x="823455" y="2692744"/>
                                    <a:pt x="819517" y="2679253"/>
                                    <a:pt x="831255" y="2664142"/>
                                  </a:cubicBezTo>
                                  <a:cubicBezTo>
                                    <a:pt x="885312" y="2594756"/>
                                    <a:pt x="945392" y="2532309"/>
                                    <a:pt x="1021226" y="2485666"/>
                                  </a:cubicBezTo>
                                  <a:cubicBezTo>
                                    <a:pt x="1050957" y="2467318"/>
                                    <a:pt x="1058525" y="2474873"/>
                                    <a:pt x="1062850" y="2505788"/>
                                  </a:cubicBezTo>
                                  <a:cubicBezTo>
                                    <a:pt x="1076673" y="2606012"/>
                                    <a:pt x="1067252" y="2705851"/>
                                    <a:pt x="1053429" y="2805227"/>
                                  </a:cubicBezTo>
                                  <a:cubicBezTo>
                                    <a:pt x="1022539" y="3025719"/>
                                    <a:pt x="999835" y="3246521"/>
                                    <a:pt x="1017211" y="3469557"/>
                                  </a:cubicBezTo>
                                  <a:cubicBezTo>
                                    <a:pt x="1017747" y="3486146"/>
                                    <a:pt x="1014443" y="3502635"/>
                                    <a:pt x="1007557" y="3517742"/>
                                  </a:cubicBezTo>
                                  <a:cubicBezTo>
                                    <a:pt x="975664" y="3602084"/>
                                    <a:pt x="963385" y="3693288"/>
                                    <a:pt x="994661" y="3774701"/>
                                  </a:cubicBezTo>
                                  <a:cubicBezTo>
                                    <a:pt x="1034580" y="3878129"/>
                                    <a:pt x="1045135" y="3990549"/>
                                    <a:pt x="1025165" y="4099581"/>
                                  </a:cubicBezTo>
                                  <a:cubicBezTo>
                                    <a:pt x="1009179" y="4192789"/>
                                    <a:pt x="1044702" y="4259554"/>
                                    <a:pt x="1115980" y="4312981"/>
                                  </a:cubicBezTo>
                                  <a:cubicBezTo>
                                    <a:pt x="1175288" y="4357388"/>
                                    <a:pt x="1242937" y="4385605"/>
                                    <a:pt x="1313056" y="4407963"/>
                                  </a:cubicBezTo>
                                  <a:cubicBezTo>
                                    <a:pt x="1545424" y="4481820"/>
                                    <a:pt x="1785900" y="4511039"/>
                                    <a:pt x="2027535" y="4521216"/>
                                  </a:cubicBezTo>
                                  <a:cubicBezTo>
                                    <a:pt x="2135185" y="4525739"/>
                                    <a:pt x="2242733" y="4527024"/>
                                    <a:pt x="2350177" y="4525070"/>
                                  </a:cubicBezTo>
                                  <a:cubicBezTo>
                                    <a:pt x="2457571" y="4527075"/>
                                    <a:pt x="2565118" y="4525790"/>
                                    <a:pt x="2672820" y="4521216"/>
                                  </a:cubicBezTo>
                                  <a:cubicBezTo>
                                    <a:pt x="2914455" y="4511039"/>
                                    <a:pt x="3154931" y="4481820"/>
                                    <a:pt x="3387298" y="4407963"/>
                                  </a:cubicBezTo>
                                  <a:cubicBezTo>
                                    <a:pt x="3457418" y="4385605"/>
                                    <a:pt x="3525066" y="4357388"/>
                                    <a:pt x="3584375" y="4312981"/>
                                  </a:cubicBezTo>
                                  <a:cubicBezTo>
                                    <a:pt x="3655652" y="4259554"/>
                                    <a:pt x="3691175" y="4192789"/>
                                    <a:pt x="3675190" y="4099581"/>
                                  </a:cubicBezTo>
                                  <a:cubicBezTo>
                                    <a:pt x="3655219" y="3990549"/>
                                    <a:pt x="3665774" y="3878129"/>
                                    <a:pt x="3705694" y="3774701"/>
                                  </a:cubicBezTo>
                                  <a:cubicBezTo>
                                    <a:pt x="3736969" y="3693288"/>
                                    <a:pt x="3724691" y="3602084"/>
                                    <a:pt x="3692797" y="3517742"/>
                                  </a:cubicBezTo>
                                  <a:cubicBezTo>
                                    <a:pt x="3685911" y="3502635"/>
                                    <a:pt x="3682608" y="3486146"/>
                                    <a:pt x="3683144" y="3469557"/>
                                  </a:cubicBezTo>
                                  <a:cubicBezTo>
                                    <a:pt x="3700520" y="3246521"/>
                                    <a:pt x="3677661" y="3025719"/>
                                    <a:pt x="3646926" y="2805227"/>
                                  </a:cubicBezTo>
                                  <a:cubicBezTo>
                                    <a:pt x="3633103" y="2705851"/>
                                    <a:pt x="3623759" y="2606320"/>
                                    <a:pt x="3637505" y="2505788"/>
                                  </a:cubicBezTo>
                                  <a:cubicBezTo>
                                    <a:pt x="3641829" y="2474950"/>
                                    <a:pt x="3649397" y="2467240"/>
                                    <a:pt x="3679129" y="2485666"/>
                                  </a:cubicBezTo>
                                  <a:cubicBezTo>
                                    <a:pt x="3754963" y="2532309"/>
                                    <a:pt x="3815275" y="2594448"/>
                                    <a:pt x="3869100" y="2664142"/>
                                  </a:cubicBezTo>
                                  <a:cubicBezTo>
                                    <a:pt x="3880838" y="2679561"/>
                                    <a:pt x="3876823" y="2692744"/>
                                    <a:pt x="3872421" y="2707393"/>
                                  </a:cubicBezTo>
                                  <a:cubicBezTo>
                                    <a:pt x="3861918" y="2741315"/>
                                    <a:pt x="3868250" y="2771767"/>
                                    <a:pt x="3894584" y="2795435"/>
                                  </a:cubicBezTo>
                                  <a:cubicBezTo>
                                    <a:pt x="3930879" y="2827893"/>
                                    <a:pt x="3934509" y="2865669"/>
                                    <a:pt x="3915512" y="2907147"/>
                                  </a:cubicBezTo>
                                  <a:cubicBezTo>
                                    <a:pt x="3883511" y="2973786"/>
                                    <a:pt x="3875125" y="3049299"/>
                                    <a:pt x="3891727" y="3121318"/>
                                  </a:cubicBezTo>
                                  <a:cubicBezTo>
                                    <a:pt x="3895974" y="3139975"/>
                                    <a:pt x="3887634" y="3153621"/>
                                    <a:pt x="3880375" y="3168423"/>
                                  </a:cubicBezTo>
                                  <a:cubicBezTo>
                                    <a:pt x="3841763" y="3247369"/>
                                    <a:pt x="3811723" y="3328781"/>
                                    <a:pt x="3802456" y="3416978"/>
                                  </a:cubicBezTo>
                                  <a:cubicBezTo>
                                    <a:pt x="3794917" y="3481044"/>
                                    <a:pt x="3803545" y="3545974"/>
                                    <a:pt x="3827553" y="3605862"/>
                                  </a:cubicBezTo>
                                  <a:cubicBezTo>
                                    <a:pt x="3833423" y="3620279"/>
                                    <a:pt x="3839214" y="3632229"/>
                                    <a:pt x="3827553" y="3648265"/>
                                  </a:cubicBezTo>
                                  <a:cubicBezTo>
                                    <a:pt x="3799444" y="3687892"/>
                                    <a:pt x="3798285" y="3732222"/>
                                    <a:pt x="3812109" y="3777322"/>
                                  </a:cubicBezTo>
                                  <a:cubicBezTo>
                                    <a:pt x="3818982" y="3799294"/>
                                    <a:pt x="3826627" y="3821190"/>
                                    <a:pt x="3835276" y="3842468"/>
                                  </a:cubicBezTo>
                                  <a:cubicBezTo>
                                    <a:pt x="3852806" y="3884485"/>
                                    <a:pt x="3855509" y="3920874"/>
                                    <a:pt x="3820449" y="3959113"/>
                                  </a:cubicBezTo>
                                  <a:cubicBezTo>
                                    <a:pt x="3788478" y="3993883"/>
                                    <a:pt x="3787011" y="4041451"/>
                                    <a:pt x="3795196" y="4087169"/>
                                  </a:cubicBezTo>
                                  <a:cubicBezTo>
                                    <a:pt x="3799676" y="4111762"/>
                                    <a:pt x="3796509" y="4127567"/>
                                    <a:pt x="3773574" y="4144913"/>
                                  </a:cubicBezTo>
                                  <a:cubicBezTo>
                                    <a:pt x="3697431" y="4202195"/>
                                    <a:pt x="3686233" y="4317761"/>
                                    <a:pt x="3748321" y="4396475"/>
                                  </a:cubicBezTo>
                                  <a:cubicBezTo>
                                    <a:pt x="3817051" y="4483670"/>
                                    <a:pt x="3911651" y="4527923"/>
                                    <a:pt x="4018606" y="4545732"/>
                                  </a:cubicBezTo>
                                  <a:cubicBezTo>
                                    <a:pt x="4141470" y="4566085"/>
                                    <a:pt x="4156683" y="4556911"/>
                                    <a:pt x="4212285" y="4445508"/>
                                  </a:cubicBezTo>
                                  <a:cubicBezTo>
                                    <a:pt x="4217444" y="4436604"/>
                                    <a:pt x="4221811" y="4427266"/>
                                    <a:pt x="4225335" y="4417600"/>
                                  </a:cubicBezTo>
                                  <a:cubicBezTo>
                                    <a:pt x="4237846" y="4375737"/>
                                    <a:pt x="4256843" y="4343279"/>
                                    <a:pt x="4304258" y="4329325"/>
                                  </a:cubicBezTo>
                                  <a:cubicBezTo>
                                    <a:pt x="4338546" y="4319303"/>
                                    <a:pt x="4357775" y="4286229"/>
                                    <a:pt x="4371598" y="4253617"/>
                                  </a:cubicBezTo>
                                  <a:cubicBezTo>
                                    <a:pt x="4397545" y="4192866"/>
                                    <a:pt x="4424960" y="4133966"/>
                                    <a:pt x="4485658" y="4098193"/>
                                  </a:cubicBezTo>
                                  <a:cubicBezTo>
                                    <a:pt x="4505736" y="4086397"/>
                                    <a:pt x="4498323" y="4062498"/>
                                    <a:pt x="4497396" y="4044766"/>
                                  </a:cubicBezTo>
                                  <a:cubicBezTo>
                                    <a:pt x="4495620" y="4013234"/>
                                    <a:pt x="4505119" y="3990414"/>
                                    <a:pt x="4532147" y="3973761"/>
                                  </a:cubicBezTo>
                                  <a:cubicBezTo>
                                    <a:pt x="4553924" y="3960192"/>
                                    <a:pt x="4564581" y="3939454"/>
                                    <a:pt x="4572381" y="3915169"/>
                                  </a:cubicBezTo>
                                  <a:cubicBezTo>
                                    <a:pt x="4618716" y="3770615"/>
                                    <a:pt x="4659722" y="3625059"/>
                                    <a:pt x="4672155" y="3472873"/>
                                  </a:cubicBezTo>
                                  <a:cubicBezTo>
                                    <a:pt x="4679877" y="3380821"/>
                                    <a:pt x="4675707" y="3290388"/>
                                    <a:pt x="4637249" y="3204658"/>
                                  </a:cubicBezTo>
                                  <a:cubicBezTo>
                                    <a:pt x="4632307" y="3189933"/>
                                    <a:pt x="4636786" y="3181375"/>
                                    <a:pt x="4644971" y="3170119"/>
                                  </a:cubicBezTo>
                                  <a:close/>
                                  <a:moveTo>
                                    <a:pt x="931801" y="4178604"/>
                                  </a:moveTo>
                                  <a:cubicBezTo>
                                    <a:pt x="956512" y="4208748"/>
                                    <a:pt x="950643" y="4240280"/>
                                    <a:pt x="936666" y="4271889"/>
                                  </a:cubicBezTo>
                                  <a:cubicBezTo>
                                    <a:pt x="888787" y="4380517"/>
                                    <a:pt x="706306" y="4487756"/>
                                    <a:pt x="588771" y="4475498"/>
                                  </a:cubicBezTo>
                                  <a:cubicBezTo>
                                    <a:pt x="546452" y="4471181"/>
                                    <a:pt x="514404" y="4450982"/>
                                    <a:pt x="493399" y="4407500"/>
                                  </a:cubicBezTo>
                                  <a:cubicBezTo>
                                    <a:pt x="716654" y="4396553"/>
                                    <a:pt x="745304" y="4381519"/>
                                    <a:pt x="931801" y="4178604"/>
                                  </a:cubicBezTo>
                                  <a:close/>
                                  <a:moveTo>
                                    <a:pt x="876971" y="3989720"/>
                                  </a:moveTo>
                                  <a:cubicBezTo>
                                    <a:pt x="904540" y="4071441"/>
                                    <a:pt x="892416" y="4123404"/>
                                    <a:pt x="829478" y="4174749"/>
                                  </a:cubicBezTo>
                                  <a:cubicBezTo>
                                    <a:pt x="740207" y="4247142"/>
                                    <a:pt x="636418" y="4292936"/>
                                    <a:pt x="525910" y="4319920"/>
                                  </a:cubicBezTo>
                                  <a:cubicBezTo>
                                    <a:pt x="456872" y="4336727"/>
                                    <a:pt x="394629" y="4315756"/>
                                    <a:pt x="340572" y="4253155"/>
                                  </a:cubicBezTo>
                                  <a:cubicBezTo>
                                    <a:pt x="576260" y="4269191"/>
                                    <a:pt x="743605" y="4164187"/>
                                    <a:pt x="876971" y="3989720"/>
                                  </a:cubicBezTo>
                                  <a:close/>
                                  <a:moveTo>
                                    <a:pt x="1065398" y="2291232"/>
                                  </a:moveTo>
                                  <a:cubicBezTo>
                                    <a:pt x="1064395" y="2324460"/>
                                    <a:pt x="1055050" y="2360618"/>
                                    <a:pt x="1051652" y="2390376"/>
                                  </a:cubicBezTo>
                                  <a:cubicBezTo>
                                    <a:pt x="1050960" y="2399341"/>
                                    <a:pt x="1048325" y="2408047"/>
                                    <a:pt x="1043930" y="2415895"/>
                                  </a:cubicBezTo>
                                  <a:cubicBezTo>
                                    <a:pt x="1041453" y="2420179"/>
                                    <a:pt x="1038356" y="2424076"/>
                                    <a:pt x="1034740" y="2427459"/>
                                  </a:cubicBezTo>
                                  <a:cubicBezTo>
                                    <a:pt x="999140" y="2461767"/>
                                    <a:pt x="803068" y="2625286"/>
                                    <a:pt x="800442" y="2702073"/>
                                  </a:cubicBezTo>
                                  <a:cubicBezTo>
                                    <a:pt x="800881" y="2728106"/>
                                    <a:pt x="795610" y="2753920"/>
                                    <a:pt x="784997" y="2777704"/>
                                  </a:cubicBezTo>
                                  <a:cubicBezTo>
                                    <a:pt x="783762" y="2780941"/>
                                    <a:pt x="782449" y="2783563"/>
                                    <a:pt x="782449" y="2783563"/>
                                  </a:cubicBezTo>
                                  <a:cubicBezTo>
                                    <a:pt x="777227" y="2792988"/>
                                    <a:pt x="770377" y="2801419"/>
                                    <a:pt x="762216" y="2808465"/>
                                  </a:cubicBezTo>
                                  <a:cubicBezTo>
                                    <a:pt x="739049" y="2830977"/>
                                    <a:pt x="741675" y="2861275"/>
                                    <a:pt x="753490" y="2887641"/>
                                  </a:cubicBezTo>
                                  <a:cubicBezTo>
                                    <a:pt x="787855" y="2963966"/>
                                    <a:pt x="799361" y="3041832"/>
                                    <a:pt x="780055" y="3124016"/>
                                  </a:cubicBezTo>
                                  <a:cubicBezTo>
                                    <a:pt x="775885" y="3141440"/>
                                    <a:pt x="786310" y="3153466"/>
                                    <a:pt x="793338" y="3166804"/>
                                  </a:cubicBezTo>
                                  <a:cubicBezTo>
                                    <a:pt x="862839" y="3297866"/>
                                    <a:pt x="894424" y="3435250"/>
                                    <a:pt x="856430" y="3583119"/>
                                  </a:cubicBezTo>
                                  <a:cubicBezTo>
                                    <a:pt x="853932" y="3595710"/>
                                    <a:pt x="850208" y="3608027"/>
                                    <a:pt x="845309" y="3619893"/>
                                  </a:cubicBezTo>
                                  <a:cubicBezTo>
                                    <a:pt x="837587" y="3635929"/>
                                    <a:pt x="836738" y="3641557"/>
                                    <a:pt x="853032" y="3658904"/>
                                  </a:cubicBezTo>
                                  <a:cubicBezTo>
                                    <a:pt x="877280" y="3685502"/>
                                    <a:pt x="875581" y="3728290"/>
                                    <a:pt x="870098" y="3765912"/>
                                  </a:cubicBezTo>
                                  <a:cubicBezTo>
                                    <a:pt x="863902" y="3810610"/>
                                    <a:pt x="847666" y="3853331"/>
                                    <a:pt x="822605" y="3890884"/>
                                  </a:cubicBezTo>
                                  <a:cubicBezTo>
                                    <a:pt x="727002" y="4031891"/>
                                    <a:pt x="596956" y="4123480"/>
                                    <a:pt x="427449" y="4155629"/>
                                  </a:cubicBezTo>
                                  <a:cubicBezTo>
                                    <a:pt x="389354" y="4163478"/>
                                    <a:pt x="349791" y="4160048"/>
                                    <a:pt x="313621" y="4145761"/>
                                  </a:cubicBezTo>
                                  <a:cubicBezTo>
                                    <a:pt x="267286" y="4127027"/>
                                    <a:pt x="229910" y="4098348"/>
                                    <a:pt x="229292" y="4042762"/>
                                  </a:cubicBezTo>
                                  <a:cubicBezTo>
                                    <a:pt x="228829" y="4000590"/>
                                    <a:pt x="221570" y="3999434"/>
                                    <a:pt x="217245" y="3990953"/>
                                  </a:cubicBezTo>
                                  <a:cubicBezTo>
                                    <a:pt x="206588" y="3968442"/>
                                    <a:pt x="193074" y="3966591"/>
                                    <a:pt x="173382" y="3944696"/>
                                  </a:cubicBezTo>
                                  <a:cubicBezTo>
                                    <a:pt x="156392" y="3925885"/>
                                    <a:pt x="149133" y="3908153"/>
                                    <a:pt x="138322" y="3880784"/>
                                  </a:cubicBezTo>
                                  <a:cubicBezTo>
                                    <a:pt x="84806" y="3745636"/>
                                    <a:pt x="38625" y="3441341"/>
                                    <a:pt x="46734" y="3322845"/>
                                  </a:cubicBezTo>
                                  <a:cubicBezTo>
                                    <a:pt x="48292" y="3302386"/>
                                    <a:pt x="51914" y="3282135"/>
                                    <a:pt x="57545" y="3262402"/>
                                  </a:cubicBezTo>
                                  <a:cubicBezTo>
                                    <a:pt x="65886" y="3232566"/>
                                    <a:pt x="79554" y="3205968"/>
                                    <a:pt x="118244" y="3199724"/>
                                  </a:cubicBezTo>
                                  <a:cubicBezTo>
                                    <a:pt x="108668" y="3191474"/>
                                    <a:pt x="102104" y="3185538"/>
                                    <a:pt x="95076" y="3179987"/>
                                  </a:cubicBezTo>
                                  <a:cubicBezTo>
                                    <a:pt x="21482" y="3119776"/>
                                    <a:pt x="-4157" y="3042758"/>
                                    <a:pt x="24416" y="2952941"/>
                                  </a:cubicBezTo>
                                  <a:cubicBezTo>
                                    <a:pt x="39243" y="2906299"/>
                                    <a:pt x="41869" y="2860427"/>
                                    <a:pt x="41483" y="2812936"/>
                                  </a:cubicBezTo>
                                  <a:cubicBezTo>
                                    <a:pt x="41483" y="2779554"/>
                                    <a:pt x="44495" y="2745786"/>
                                    <a:pt x="40865" y="2712712"/>
                                  </a:cubicBezTo>
                                  <a:cubicBezTo>
                                    <a:pt x="30749" y="2619735"/>
                                    <a:pt x="55306" y="2539093"/>
                                    <a:pt x="119556" y="2470864"/>
                                  </a:cubicBezTo>
                                  <a:cubicBezTo>
                                    <a:pt x="122835" y="2467130"/>
                                    <a:pt x="123972" y="2461981"/>
                                    <a:pt x="122568" y="2457218"/>
                                  </a:cubicBezTo>
                                  <a:cubicBezTo>
                                    <a:pt x="110830" y="2343734"/>
                                    <a:pt x="137164" y="2237727"/>
                                    <a:pt x="176625" y="2131567"/>
                                  </a:cubicBezTo>
                                  <a:cubicBezTo>
                                    <a:pt x="294546" y="1816632"/>
                                    <a:pt x="418955" y="1504859"/>
                                    <a:pt x="596725" y="1217139"/>
                                  </a:cubicBezTo>
                                  <a:cubicBezTo>
                                    <a:pt x="628387" y="1165870"/>
                                    <a:pt x="663215" y="1116452"/>
                                    <a:pt x="696421" y="1066109"/>
                                  </a:cubicBezTo>
                                  <a:cubicBezTo>
                                    <a:pt x="701827" y="1057937"/>
                                    <a:pt x="706460" y="1051538"/>
                                    <a:pt x="712329" y="1050690"/>
                                  </a:cubicBezTo>
                                  <a:cubicBezTo>
                                    <a:pt x="720052" y="1049996"/>
                                    <a:pt x="726848" y="1059093"/>
                                    <a:pt x="729087" y="1062023"/>
                                  </a:cubicBezTo>
                                  <a:cubicBezTo>
                                    <a:pt x="898980" y="1291536"/>
                                    <a:pt x="937592" y="1432081"/>
                                    <a:pt x="937592" y="1432081"/>
                                  </a:cubicBezTo>
                                  <a:cubicBezTo>
                                    <a:pt x="937592" y="1432081"/>
                                    <a:pt x="1075360" y="1940062"/>
                                    <a:pt x="1065398" y="2291232"/>
                                  </a:cubicBezTo>
                                  <a:close/>
                                  <a:moveTo>
                                    <a:pt x="3636964" y="4067047"/>
                                  </a:moveTo>
                                  <a:cubicBezTo>
                                    <a:pt x="3644300" y="4089713"/>
                                    <a:pt x="3635342" y="4098270"/>
                                    <a:pt x="3614646" y="4105595"/>
                                  </a:cubicBezTo>
                                  <a:cubicBezTo>
                                    <a:pt x="3234703" y="4237736"/>
                                    <a:pt x="2844876" y="4318686"/>
                                    <a:pt x="2441842" y="4329171"/>
                                  </a:cubicBezTo>
                                  <a:cubicBezTo>
                                    <a:pt x="2411468" y="4329942"/>
                                    <a:pt x="2381196" y="4330276"/>
                                    <a:pt x="2351027" y="4330173"/>
                                  </a:cubicBezTo>
                                  <a:cubicBezTo>
                                    <a:pt x="2320858" y="4330071"/>
                                    <a:pt x="2290586" y="4329736"/>
                                    <a:pt x="2260211" y="4329171"/>
                                  </a:cubicBezTo>
                                  <a:cubicBezTo>
                                    <a:pt x="1857178" y="4318918"/>
                                    <a:pt x="1467350" y="4237967"/>
                                    <a:pt x="1087407" y="4105595"/>
                                  </a:cubicBezTo>
                                  <a:cubicBezTo>
                                    <a:pt x="1066711" y="4098424"/>
                                    <a:pt x="1057753" y="4090176"/>
                                    <a:pt x="1065090" y="4067047"/>
                                  </a:cubicBezTo>
                                  <a:cubicBezTo>
                                    <a:pt x="1069815" y="4048857"/>
                                    <a:pt x="1073425" y="4030397"/>
                                    <a:pt x="1075901" y="4011770"/>
                                  </a:cubicBezTo>
                                  <a:cubicBezTo>
                                    <a:pt x="1212433" y="4077840"/>
                                    <a:pt x="1353136" y="4121168"/>
                                    <a:pt x="1497622" y="4152931"/>
                                  </a:cubicBezTo>
                                  <a:cubicBezTo>
                                    <a:pt x="1768988" y="4212680"/>
                                    <a:pt x="2044215" y="4234652"/>
                                    <a:pt x="2321450" y="4233187"/>
                                  </a:cubicBezTo>
                                  <a:cubicBezTo>
                                    <a:pt x="2331335" y="4233187"/>
                                    <a:pt x="2341142" y="4233187"/>
                                    <a:pt x="2351027" y="4233187"/>
                                  </a:cubicBezTo>
                                  <a:cubicBezTo>
                                    <a:pt x="2360911" y="4233187"/>
                                    <a:pt x="2370719" y="4233187"/>
                                    <a:pt x="2380604" y="4233187"/>
                                  </a:cubicBezTo>
                                  <a:cubicBezTo>
                                    <a:pt x="2657839" y="4234652"/>
                                    <a:pt x="2933066" y="4212680"/>
                                    <a:pt x="3204431" y="4152931"/>
                                  </a:cubicBezTo>
                                  <a:cubicBezTo>
                                    <a:pt x="3348918" y="4121168"/>
                                    <a:pt x="3489620" y="4077840"/>
                                    <a:pt x="3626153" y="4011769"/>
                                  </a:cubicBezTo>
                                  <a:cubicBezTo>
                                    <a:pt x="3628638" y="4030319"/>
                                    <a:pt x="3632248" y="4048702"/>
                                    <a:pt x="3636964" y="4066815"/>
                                  </a:cubicBezTo>
                                  <a:close/>
                                  <a:moveTo>
                                    <a:pt x="4113283" y="4475653"/>
                                  </a:moveTo>
                                  <a:cubicBezTo>
                                    <a:pt x="3995748" y="4487679"/>
                                    <a:pt x="3813267" y="4380671"/>
                                    <a:pt x="3765388" y="4272043"/>
                                  </a:cubicBezTo>
                                  <a:cubicBezTo>
                                    <a:pt x="3751410" y="4240280"/>
                                    <a:pt x="3745541" y="4208902"/>
                                    <a:pt x="3770253" y="4178758"/>
                                  </a:cubicBezTo>
                                  <a:cubicBezTo>
                                    <a:pt x="3956749" y="4381673"/>
                                    <a:pt x="3985400" y="4396706"/>
                                    <a:pt x="4208655" y="4407654"/>
                                  </a:cubicBezTo>
                                  <a:cubicBezTo>
                                    <a:pt x="4187650" y="4450982"/>
                                    <a:pt x="4155756" y="4471181"/>
                                    <a:pt x="4113283" y="4475498"/>
                                  </a:cubicBezTo>
                                  <a:close/>
                                  <a:moveTo>
                                    <a:pt x="4176144" y="4319688"/>
                                  </a:moveTo>
                                  <a:cubicBezTo>
                                    <a:pt x="4065481" y="4292705"/>
                                    <a:pt x="3961846" y="4246910"/>
                                    <a:pt x="3872575" y="4174518"/>
                                  </a:cubicBezTo>
                                  <a:cubicBezTo>
                                    <a:pt x="3809715" y="4123557"/>
                                    <a:pt x="3797513" y="4071595"/>
                                    <a:pt x="3825082" y="3989489"/>
                                  </a:cubicBezTo>
                                  <a:cubicBezTo>
                                    <a:pt x="3958449" y="4163955"/>
                                    <a:pt x="4125793" y="4268960"/>
                                    <a:pt x="4361636" y="4252539"/>
                                  </a:cubicBezTo>
                                  <a:cubicBezTo>
                                    <a:pt x="4307425" y="4315371"/>
                                    <a:pt x="4245182" y="4336341"/>
                                    <a:pt x="4176144" y="4319534"/>
                                  </a:cubicBezTo>
                                  <a:close/>
                                  <a:moveTo>
                                    <a:pt x="4655320" y="3323153"/>
                                  </a:moveTo>
                                  <a:cubicBezTo>
                                    <a:pt x="4663042" y="3441418"/>
                                    <a:pt x="4617248" y="3745944"/>
                                    <a:pt x="4563732" y="3881092"/>
                                  </a:cubicBezTo>
                                  <a:cubicBezTo>
                                    <a:pt x="4552920" y="3908462"/>
                                    <a:pt x="4545661" y="3926194"/>
                                    <a:pt x="4528672" y="3945005"/>
                                  </a:cubicBezTo>
                                  <a:cubicBezTo>
                                    <a:pt x="4508980" y="3966746"/>
                                    <a:pt x="4495466" y="3968596"/>
                                    <a:pt x="4484809" y="3991262"/>
                                  </a:cubicBezTo>
                                  <a:cubicBezTo>
                                    <a:pt x="4480716" y="3999742"/>
                                    <a:pt x="4473225" y="4000899"/>
                                    <a:pt x="4472762" y="4043070"/>
                                  </a:cubicBezTo>
                                  <a:cubicBezTo>
                                    <a:pt x="4472144" y="4098656"/>
                                    <a:pt x="4435153" y="4127335"/>
                                    <a:pt x="4388433" y="4146070"/>
                                  </a:cubicBezTo>
                                  <a:cubicBezTo>
                                    <a:pt x="4352262" y="4160356"/>
                                    <a:pt x="4312700" y="4163786"/>
                                    <a:pt x="4274605" y="4155938"/>
                                  </a:cubicBezTo>
                                  <a:cubicBezTo>
                                    <a:pt x="4105097" y="4123789"/>
                                    <a:pt x="3975206" y="4032200"/>
                                    <a:pt x="3879525" y="3890653"/>
                                  </a:cubicBezTo>
                                  <a:cubicBezTo>
                                    <a:pt x="3854465" y="3853100"/>
                                    <a:pt x="3838229" y="3810379"/>
                                    <a:pt x="3832033" y="3765681"/>
                                  </a:cubicBezTo>
                                  <a:cubicBezTo>
                                    <a:pt x="3826549" y="3728058"/>
                                    <a:pt x="3824851" y="3685270"/>
                                    <a:pt x="3849099" y="3658672"/>
                                  </a:cubicBezTo>
                                  <a:cubicBezTo>
                                    <a:pt x="3865007" y="3641326"/>
                                    <a:pt x="3864158" y="3635544"/>
                                    <a:pt x="3856435" y="3619662"/>
                                  </a:cubicBezTo>
                                  <a:cubicBezTo>
                                    <a:pt x="3851537" y="3607795"/>
                                    <a:pt x="3847812" y="3595478"/>
                                    <a:pt x="3845315" y="3582888"/>
                                  </a:cubicBezTo>
                                  <a:cubicBezTo>
                                    <a:pt x="3807321" y="3435327"/>
                                    <a:pt x="3839060" y="3298252"/>
                                    <a:pt x="3908407" y="3166573"/>
                                  </a:cubicBezTo>
                                  <a:cubicBezTo>
                                    <a:pt x="3915435" y="3153235"/>
                                    <a:pt x="3925860" y="3141208"/>
                                    <a:pt x="3921690" y="3123785"/>
                                  </a:cubicBezTo>
                                  <a:cubicBezTo>
                                    <a:pt x="3902384" y="3041909"/>
                                    <a:pt x="3913967" y="2963735"/>
                                    <a:pt x="3948255" y="2887410"/>
                                  </a:cubicBezTo>
                                  <a:cubicBezTo>
                                    <a:pt x="3960070" y="2861044"/>
                                    <a:pt x="3963082" y="2830745"/>
                                    <a:pt x="3939529" y="2808233"/>
                                  </a:cubicBezTo>
                                  <a:cubicBezTo>
                                    <a:pt x="3931368" y="2801187"/>
                                    <a:pt x="3924518" y="2792757"/>
                                    <a:pt x="3919296" y="2783331"/>
                                  </a:cubicBezTo>
                                  <a:cubicBezTo>
                                    <a:pt x="3919296" y="2783331"/>
                                    <a:pt x="3917983" y="2780710"/>
                                    <a:pt x="3916747" y="2777472"/>
                                  </a:cubicBezTo>
                                  <a:cubicBezTo>
                                    <a:pt x="3906135" y="2753689"/>
                                    <a:pt x="3900863" y="2727875"/>
                                    <a:pt x="3901302" y="2701842"/>
                                  </a:cubicBezTo>
                                  <a:cubicBezTo>
                                    <a:pt x="3898986" y="2624746"/>
                                    <a:pt x="3702605" y="2461535"/>
                                    <a:pt x="3667004" y="2427228"/>
                                  </a:cubicBezTo>
                                  <a:cubicBezTo>
                                    <a:pt x="3663389" y="2423845"/>
                                    <a:pt x="3660292" y="2419948"/>
                                    <a:pt x="3657815" y="2415664"/>
                                  </a:cubicBezTo>
                                  <a:cubicBezTo>
                                    <a:pt x="3653419" y="2407816"/>
                                    <a:pt x="3650784" y="2399109"/>
                                    <a:pt x="3650092" y="2390145"/>
                                  </a:cubicBezTo>
                                  <a:cubicBezTo>
                                    <a:pt x="3646694" y="2360695"/>
                                    <a:pt x="3637350" y="2324229"/>
                                    <a:pt x="3636346" y="2291000"/>
                                  </a:cubicBezTo>
                                  <a:cubicBezTo>
                                    <a:pt x="3626385" y="1940062"/>
                                    <a:pt x="3764538" y="1432081"/>
                                    <a:pt x="3764538" y="1432081"/>
                                  </a:cubicBezTo>
                                  <a:cubicBezTo>
                                    <a:pt x="3764538" y="1432081"/>
                                    <a:pt x="3802610" y="1291844"/>
                                    <a:pt x="3973044" y="1062023"/>
                                  </a:cubicBezTo>
                                  <a:cubicBezTo>
                                    <a:pt x="3975283" y="1059093"/>
                                    <a:pt x="3981847" y="1049996"/>
                                    <a:pt x="3989802" y="1050690"/>
                                  </a:cubicBezTo>
                                  <a:cubicBezTo>
                                    <a:pt x="3995671" y="1051230"/>
                                    <a:pt x="4000304" y="1057628"/>
                                    <a:pt x="4005710" y="1066109"/>
                                  </a:cubicBezTo>
                                  <a:cubicBezTo>
                                    <a:pt x="4038916" y="1116452"/>
                                    <a:pt x="4073744" y="1165870"/>
                                    <a:pt x="4105406" y="1217139"/>
                                  </a:cubicBezTo>
                                  <a:cubicBezTo>
                                    <a:pt x="4283022" y="1504705"/>
                                    <a:pt x="4407353" y="1816632"/>
                                    <a:pt x="4525120" y="2131799"/>
                                  </a:cubicBezTo>
                                  <a:cubicBezTo>
                                    <a:pt x="4564736" y="2237959"/>
                                    <a:pt x="4591069" y="2343965"/>
                                    <a:pt x="4579177" y="2457449"/>
                                  </a:cubicBezTo>
                                  <a:cubicBezTo>
                                    <a:pt x="4577773" y="2462213"/>
                                    <a:pt x="4578910" y="2467362"/>
                                    <a:pt x="4582189" y="2471095"/>
                                  </a:cubicBezTo>
                                  <a:cubicBezTo>
                                    <a:pt x="4646439" y="2539325"/>
                                    <a:pt x="4670996" y="2619967"/>
                                    <a:pt x="4660880" y="2712944"/>
                                  </a:cubicBezTo>
                                  <a:cubicBezTo>
                                    <a:pt x="4657250" y="2745940"/>
                                    <a:pt x="4660880" y="2779708"/>
                                    <a:pt x="4660262" y="2813168"/>
                                  </a:cubicBezTo>
                                  <a:cubicBezTo>
                                    <a:pt x="4659876" y="2860581"/>
                                    <a:pt x="4662579" y="2906530"/>
                                    <a:pt x="4677406" y="2953173"/>
                                  </a:cubicBezTo>
                                  <a:cubicBezTo>
                                    <a:pt x="4705901" y="3042989"/>
                                    <a:pt x="4680263" y="3120007"/>
                                    <a:pt x="4606669" y="3180219"/>
                                  </a:cubicBezTo>
                                  <a:cubicBezTo>
                                    <a:pt x="4599873" y="3185769"/>
                                    <a:pt x="4593308" y="3191706"/>
                                    <a:pt x="4583501" y="3199955"/>
                                  </a:cubicBezTo>
                                  <a:cubicBezTo>
                                    <a:pt x="4622113" y="3206200"/>
                                    <a:pt x="4635859" y="3232798"/>
                                    <a:pt x="4644199" y="3262634"/>
                                  </a:cubicBezTo>
                                  <a:cubicBezTo>
                                    <a:pt x="4649930" y="3282331"/>
                                    <a:pt x="4653655" y="3302555"/>
                                    <a:pt x="4655320" y="33229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 w="771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Freeform 42"/>
                          <wps:cNvSpPr/>
                          <wps:spPr>
                            <a:xfrm>
                              <a:off x="5680064" y="5754579"/>
                              <a:ext cx="478790" cy="354639"/>
                            </a:xfrm>
                            <a:custGeom>
                              <a:avLst/>
                              <a:gdLst>
                                <a:gd name="connsiteX0" fmla="*/ 0 w 478790"/>
                                <a:gd name="connsiteY0" fmla="*/ 238456 h 354638"/>
                                <a:gd name="connsiteX1" fmla="*/ 439560 w 478790"/>
                                <a:gd name="connsiteY1" fmla="*/ 0 h 354638"/>
                                <a:gd name="connsiteX2" fmla="*/ 462727 w 478790"/>
                                <a:gd name="connsiteY2" fmla="*/ 36929 h 354638"/>
                                <a:gd name="connsiteX3" fmla="*/ 484968 w 478790"/>
                                <a:gd name="connsiteY3" fmla="*/ 97294 h 354638"/>
                                <a:gd name="connsiteX4" fmla="*/ 67957 w 478790"/>
                                <a:gd name="connsiteY4" fmla="*/ 347392 h 354638"/>
                                <a:gd name="connsiteX5" fmla="*/ 45717 w 478790"/>
                                <a:gd name="connsiteY5" fmla="*/ 322798 h 354638"/>
                                <a:gd name="connsiteX6" fmla="*/ 0 w 478790"/>
                                <a:gd name="connsiteY6" fmla="*/ 238456 h 3546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478790" h="354638">
                                  <a:moveTo>
                                    <a:pt x="0" y="238456"/>
                                  </a:moveTo>
                                  <a:cubicBezTo>
                                    <a:pt x="175005" y="229082"/>
                                    <a:pt x="336466" y="141491"/>
                                    <a:pt x="439560" y="0"/>
                                  </a:cubicBezTo>
                                  <a:cubicBezTo>
                                    <a:pt x="448296" y="11646"/>
                                    <a:pt x="456045" y="23999"/>
                                    <a:pt x="462727" y="36929"/>
                                  </a:cubicBezTo>
                                  <a:cubicBezTo>
                                    <a:pt x="472474" y="56115"/>
                                    <a:pt x="479938" y="76375"/>
                                    <a:pt x="484968" y="97294"/>
                                  </a:cubicBezTo>
                                  <a:cubicBezTo>
                                    <a:pt x="502575" y="183795"/>
                                    <a:pt x="141629" y="412460"/>
                                    <a:pt x="67957" y="347392"/>
                                  </a:cubicBezTo>
                                  <a:cubicBezTo>
                                    <a:pt x="59956" y="339743"/>
                                    <a:pt x="52523" y="331524"/>
                                    <a:pt x="45717" y="322798"/>
                                  </a:cubicBezTo>
                                  <a:cubicBezTo>
                                    <a:pt x="25730" y="297520"/>
                                    <a:pt x="10264" y="268987"/>
                                    <a:pt x="0" y="23845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771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Freeform 43"/>
                          <wps:cNvSpPr/>
                          <wps:spPr>
                            <a:xfrm>
                              <a:off x="5519824" y="5561146"/>
                              <a:ext cx="563737" cy="362348"/>
                            </a:xfrm>
                            <a:custGeom>
                              <a:avLst/>
                              <a:gdLst>
                                <a:gd name="connsiteX0" fmla="*/ 0 w 563736"/>
                                <a:gd name="connsiteY0" fmla="*/ 261199 h 362348"/>
                                <a:gd name="connsiteX1" fmla="*/ 545434 w 563736"/>
                                <a:gd name="connsiteY1" fmla="*/ 0 h 362348"/>
                                <a:gd name="connsiteX2" fmla="*/ 565204 w 563736"/>
                                <a:gd name="connsiteY2" fmla="*/ 66533 h 362348"/>
                                <a:gd name="connsiteX3" fmla="*/ 545434 w 563736"/>
                                <a:gd name="connsiteY3" fmla="*/ 166372 h 362348"/>
                                <a:gd name="connsiteX4" fmla="*/ 127034 w 563736"/>
                                <a:gd name="connsiteY4" fmla="*/ 368902 h 362348"/>
                                <a:gd name="connsiteX5" fmla="*/ 87958 w 563736"/>
                                <a:gd name="connsiteY5" fmla="*/ 343691 h 362348"/>
                                <a:gd name="connsiteX6" fmla="*/ 50427 w 563736"/>
                                <a:gd name="connsiteY6" fmla="*/ 329583 h 362348"/>
                                <a:gd name="connsiteX7" fmla="*/ 17067 w 563736"/>
                                <a:gd name="connsiteY7" fmla="*/ 300672 h 362348"/>
                                <a:gd name="connsiteX8" fmla="*/ 0 w 563736"/>
                                <a:gd name="connsiteY8" fmla="*/ 261199 h 3623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563736" h="362348">
                                  <a:moveTo>
                                    <a:pt x="0" y="261199"/>
                                  </a:moveTo>
                                  <a:cubicBezTo>
                                    <a:pt x="211433" y="258415"/>
                                    <a:pt x="410926" y="162882"/>
                                    <a:pt x="545434" y="0"/>
                                  </a:cubicBezTo>
                                  <a:cubicBezTo>
                                    <a:pt x="556299" y="20682"/>
                                    <a:pt x="563015" y="43282"/>
                                    <a:pt x="565204" y="66533"/>
                                  </a:cubicBezTo>
                                  <a:cubicBezTo>
                                    <a:pt x="568218" y="101010"/>
                                    <a:pt x="561362" y="135633"/>
                                    <a:pt x="545434" y="166372"/>
                                  </a:cubicBezTo>
                                  <a:cubicBezTo>
                                    <a:pt x="431409" y="277039"/>
                                    <a:pt x="284686" y="348061"/>
                                    <a:pt x="127034" y="368902"/>
                                  </a:cubicBezTo>
                                  <a:cubicBezTo>
                                    <a:pt x="115424" y="358491"/>
                                    <a:pt x="102236" y="349982"/>
                                    <a:pt x="87958" y="343691"/>
                                  </a:cubicBezTo>
                                  <a:cubicBezTo>
                                    <a:pt x="70892" y="335982"/>
                                    <a:pt x="65332" y="337832"/>
                                    <a:pt x="50427" y="329583"/>
                                  </a:cubicBezTo>
                                  <a:cubicBezTo>
                                    <a:pt x="37399" y="322389"/>
                                    <a:pt x="26032" y="312539"/>
                                    <a:pt x="17067" y="300672"/>
                                  </a:cubicBezTo>
                                  <a:cubicBezTo>
                                    <a:pt x="8543" y="288925"/>
                                    <a:pt x="2716" y="275448"/>
                                    <a:pt x="0" y="2611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771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Freeform 44"/>
                          <wps:cNvSpPr/>
                          <wps:spPr>
                            <a:xfrm>
                              <a:off x="9790654" y="5014694"/>
                              <a:ext cx="7722" cy="7710"/>
                            </a:xfrm>
                            <a:custGeom>
                              <a:avLst/>
                              <a:gdLst>
                                <a:gd name="connsiteX0" fmla="*/ 8240 w 7722"/>
                                <a:gd name="connsiteY0" fmla="*/ 232 h 0"/>
                                <a:gd name="connsiteX1" fmla="*/ 54 w 7722"/>
                                <a:gd name="connsiteY1" fmla="*/ 6091 h 0"/>
                                <a:gd name="connsiteX2" fmla="*/ 8935 w 7722"/>
                                <a:gd name="connsiteY2" fmla="*/ 848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7722">
                                  <a:moveTo>
                                    <a:pt x="8240" y="232"/>
                                  </a:moveTo>
                                  <a:lnTo>
                                    <a:pt x="54" y="6091"/>
                                  </a:lnTo>
                                  <a:cubicBezTo>
                                    <a:pt x="-564" y="-1619"/>
                                    <a:pt x="4224" y="-231"/>
                                    <a:pt x="8935" y="84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D2B76"/>
                            </a:solidFill>
                            <a:ln w="771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Freeform 45"/>
                          <wps:cNvSpPr/>
                          <wps:spPr>
                            <a:xfrm>
                              <a:off x="8909729" y="5754579"/>
                              <a:ext cx="478790" cy="354639"/>
                            </a:xfrm>
                            <a:custGeom>
                              <a:avLst/>
                              <a:gdLst>
                                <a:gd name="connsiteX0" fmla="*/ 485591 w 478790"/>
                                <a:gd name="connsiteY0" fmla="*/ 238456 h 354638"/>
                                <a:gd name="connsiteX1" fmla="*/ 46031 w 478790"/>
                                <a:gd name="connsiteY1" fmla="*/ 0 h 354638"/>
                                <a:gd name="connsiteX2" fmla="*/ 22863 w 478790"/>
                                <a:gd name="connsiteY2" fmla="*/ 36929 h 354638"/>
                                <a:gd name="connsiteX3" fmla="*/ 623 w 478790"/>
                                <a:gd name="connsiteY3" fmla="*/ 97294 h 354638"/>
                                <a:gd name="connsiteX4" fmla="*/ 417634 w 478790"/>
                                <a:gd name="connsiteY4" fmla="*/ 347392 h 354638"/>
                                <a:gd name="connsiteX5" fmla="*/ 439874 w 478790"/>
                                <a:gd name="connsiteY5" fmla="*/ 322798 h 354638"/>
                                <a:gd name="connsiteX6" fmla="*/ 485591 w 478790"/>
                                <a:gd name="connsiteY6" fmla="*/ 238456 h 3546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478790" h="354638">
                                  <a:moveTo>
                                    <a:pt x="485591" y="238456"/>
                                  </a:moveTo>
                                  <a:cubicBezTo>
                                    <a:pt x="310586" y="229082"/>
                                    <a:pt x="149125" y="141491"/>
                                    <a:pt x="46031" y="0"/>
                                  </a:cubicBezTo>
                                  <a:cubicBezTo>
                                    <a:pt x="37295" y="11646"/>
                                    <a:pt x="29546" y="23999"/>
                                    <a:pt x="22863" y="36929"/>
                                  </a:cubicBezTo>
                                  <a:cubicBezTo>
                                    <a:pt x="13117" y="56115"/>
                                    <a:pt x="5652" y="76375"/>
                                    <a:pt x="623" y="97294"/>
                                  </a:cubicBezTo>
                                  <a:cubicBezTo>
                                    <a:pt x="-16984" y="183795"/>
                                    <a:pt x="343962" y="412460"/>
                                    <a:pt x="417634" y="347392"/>
                                  </a:cubicBezTo>
                                  <a:cubicBezTo>
                                    <a:pt x="425635" y="339743"/>
                                    <a:pt x="433068" y="331524"/>
                                    <a:pt x="439874" y="322798"/>
                                  </a:cubicBezTo>
                                  <a:cubicBezTo>
                                    <a:pt x="459861" y="297520"/>
                                    <a:pt x="475327" y="268987"/>
                                    <a:pt x="485591" y="23845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771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Freeform 46"/>
                          <wps:cNvSpPr/>
                          <wps:spPr>
                            <a:xfrm>
                              <a:off x="8989895" y="5561146"/>
                              <a:ext cx="563737" cy="362348"/>
                            </a:xfrm>
                            <a:custGeom>
                              <a:avLst/>
                              <a:gdLst>
                                <a:gd name="connsiteX0" fmla="*/ 565588 w 563736"/>
                                <a:gd name="connsiteY0" fmla="*/ 261199 h 362348"/>
                                <a:gd name="connsiteX1" fmla="*/ 20463 w 563736"/>
                                <a:gd name="connsiteY1" fmla="*/ 0 h 362348"/>
                                <a:gd name="connsiteX2" fmla="*/ 693 w 563736"/>
                                <a:gd name="connsiteY2" fmla="*/ 66533 h 362348"/>
                                <a:gd name="connsiteX3" fmla="*/ 20463 w 563736"/>
                                <a:gd name="connsiteY3" fmla="*/ 166372 h 362348"/>
                                <a:gd name="connsiteX4" fmla="*/ 438863 w 563736"/>
                                <a:gd name="connsiteY4" fmla="*/ 368902 h 362348"/>
                                <a:gd name="connsiteX5" fmla="*/ 477939 w 563736"/>
                                <a:gd name="connsiteY5" fmla="*/ 343691 h 362348"/>
                                <a:gd name="connsiteX6" fmla="*/ 515469 w 563736"/>
                                <a:gd name="connsiteY6" fmla="*/ 329583 h 362348"/>
                                <a:gd name="connsiteX7" fmla="*/ 548830 w 563736"/>
                                <a:gd name="connsiteY7" fmla="*/ 300672 h 362348"/>
                                <a:gd name="connsiteX8" fmla="*/ 565588 w 563736"/>
                                <a:gd name="connsiteY8" fmla="*/ 261199 h 3623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563736" h="362348">
                                  <a:moveTo>
                                    <a:pt x="565588" y="261199"/>
                                  </a:moveTo>
                                  <a:cubicBezTo>
                                    <a:pt x="354263" y="258325"/>
                                    <a:pt x="154902" y="162800"/>
                                    <a:pt x="20463" y="0"/>
                                  </a:cubicBezTo>
                                  <a:cubicBezTo>
                                    <a:pt x="9598" y="20682"/>
                                    <a:pt x="2883" y="43282"/>
                                    <a:pt x="693" y="66533"/>
                                  </a:cubicBezTo>
                                  <a:cubicBezTo>
                                    <a:pt x="-2321" y="101010"/>
                                    <a:pt x="4535" y="135633"/>
                                    <a:pt x="20463" y="166372"/>
                                  </a:cubicBezTo>
                                  <a:cubicBezTo>
                                    <a:pt x="134488" y="277039"/>
                                    <a:pt x="281211" y="348061"/>
                                    <a:pt x="438863" y="368902"/>
                                  </a:cubicBezTo>
                                  <a:cubicBezTo>
                                    <a:pt x="450473" y="358491"/>
                                    <a:pt x="463662" y="349982"/>
                                    <a:pt x="477939" y="343691"/>
                                  </a:cubicBezTo>
                                  <a:cubicBezTo>
                                    <a:pt x="495005" y="335982"/>
                                    <a:pt x="500565" y="337832"/>
                                    <a:pt x="515469" y="329583"/>
                                  </a:cubicBezTo>
                                  <a:cubicBezTo>
                                    <a:pt x="528498" y="322389"/>
                                    <a:pt x="539865" y="312539"/>
                                    <a:pt x="548830" y="300672"/>
                                  </a:cubicBezTo>
                                  <a:cubicBezTo>
                                    <a:pt x="557244" y="288898"/>
                                    <a:pt x="562965" y="275423"/>
                                    <a:pt x="565588" y="2611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771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reeform 47"/>
                          <wps:cNvSpPr/>
                          <wps:spPr>
                            <a:xfrm>
                              <a:off x="6239708" y="5568162"/>
                              <a:ext cx="2594733" cy="354639"/>
                            </a:xfrm>
                            <a:custGeom>
                              <a:avLst/>
                              <a:gdLst>
                                <a:gd name="connsiteX0" fmla="*/ 2596123 w 2594732"/>
                                <a:gd name="connsiteY0" fmla="*/ 0 h 354638"/>
                                <a:gd name="connsiteX1" fmla="*/ 1902804 w 2594732"/>
                                <a:gd name="connsiteY1" fmla="*/ 202298 h 354638"/>
                                <a:gd name="connsiteX2" fmla="*/ 1281149 w 2594732"/>
                                <a:gd name="connsiteY2" fmla="*/ 249712 h 354638"/>
                                <a:gd name="connsiteX3" fmla="*/ 693319 w 2594732"/>
                                <a:gd name="connsiteY3" fmla="*/ 202298 h 354638"/>
                                <a:gd name="connsiteX4" fmla="*/ 0 w 2594732"/>
                                <a:gd name="connsiteY4" fmla="*/ 0 h 354638"/>
                                <a:gd name="connsiteX5" fmla="*/ 0 w 2594732"/>
                                <a:gd name="connsiteY5" fmla="*/ 120963 h 354638"/>
                                <a:gd name="connsiteX6" fmla="*/ 1298139 w 2594732"/>
                                <a:gd name="connsiteY6" fmla="*/ 361038 h 354638"/>
                                <a:gd name="connsiteX7" fmla="*/ 2596278 w 2594732"/>
                                <a:gd name="connsiteY7" fmla="*/ 120963 h 354638"/>
                                <a:gd name="connsiteX8" fmla="*/ 2596278 w 2594732"/>
                                <a:gd name="connsiteY8" fmla="*/ 0 h 3546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2594732" h="354638">
                                  <a:moveTo>
                                    <a:pt x="2596123" y="0"/>
                                  </a:moveTo>
                                  <a:cubicBezTo>
                                    <a:pt x="2373307" y="93063"/>
                                    <a:pt x="2140751" y="160919"/>
                                    <a:pt x="1902804" y="202298"/>
                                  </a:cubicBezTo>
                                  <a:cubicBezTo>
                                    <a:pt x="1626342" y="250175"/>
                                    <a:pt x="1410037" y="250251"/>
                                    <a:pt x="1281149" y="249712"/>
                                  </a:cubicBezTo>
                                  <a:cubicBezTo>
                                    <a:pt x="1084195" y="251081"/>
                                    <a:pt x="887499" y="235216"/>
                                    <a:pt x="693319" y="202298"/>
                                  </a:cubicBezTo>
                                  <a:cubicBezTo>
                                    <a:pt x="455352" y="161004"/>
                                    <a:pt x="222787" y="93146"/>
                                    <a:pt x="0" y="0"/>
                                  </a:cubicBezTo>
                                  <a:cubicBezTo>
                                    <a:pt x="13369" y="39216"/>
                                    <a:pt x="13369" y="81746"/>
                                    <a:pt x="0" y="120963"/>
                                  </a:cubicBezTo>
                                  <a:cubicBezTo>
                                    <a:pt x="410884" y="291582"/>
                                    <a:pt x="853301" y="373402"/>
                                    <a:pt x="1298139" y="361038"/>
                                  </a:cubicBezTo>
                                  <a:cubicBezTo>
                                    <a:pt x="1742976" y="373403"/>
                                    <a:pt x="2185394" y="291582"/>
                                    <a:pt x="2596278" y="120963"/>
                                  </a:cubicBezTo>
                                  <a:cubicBezTo>
                                    <a:pt x="2582909" y="81746"/>
                                    <a:pt x="2582909" y="39216"/>
                                    <a:pt x="25962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771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reeform 48"/>
                          <wps:cNvSpPr/>
                          <wps:spPr>
                            <a:xfrm>
                              <a:off x="6226882" y="5722584"/>
                              <a:ext cx="2617900" cy="316091"/>
                            </a:xfrm>
                            <a:custGeom>
                              <a:avLst/>
                              <a:gdLst>
                                <a:gd name="connsiteX0" fmla="*/ 1256290 w 2617900"/>
                                <a:gd name="connsiteY0" fmla="*/ 318096 h 316091"/>
                                <a:gd name="connsiteX1" fmla="*/ 758812 w 2617900"/>
                                <a:gd name="connsiteY1" fmla="*/ 277081 h 316091"/>
                                <a:gd name="connsiteX2" fmla="*/ 26572 w 2617900"/>
                                <a:gd name="connsiteY2" fmla="*/ 79100 h 316091"/>
                                <a:gd name="connsiteX3" fmla="*/ 4409 w 2617900"/>
                                <a:gd name="connsiteY3" fmla="*/ 51422 h 316091"/>
                                <a:gd name="connsiteX4" fmla="*/ 6031 w 2617900"/>
                                <a:gd name="connsiteY4" fmla="*/ 0 h 316091"/>
                                <a:gd name="connsiteX5" fmla="*/ 299869 w 2617900"/>
                                <a:gd name="connsiteY5" fmla="*/ 105235 h 316091"/>
                                <a:gd name="connsiteX6" fmla="*/ 683905 w 2617900"/>
                                <a:gd name="connsiteY6" fmla="*/ 197750 h 316091"/>
                                <a:gd name="connsiteX7" fmla="*/ 1330194 w 2617900"/>
                                <a:gd name="connsiteY7" fmla="*/ 256265 h 316091"/>
                                <a:gd name="connsiteX8" fmla="*/ 1923276 w 2617900"/>
                                <a:gd name="connsiteY8" fmla="*/ 199677 h 316091"/>
                                <a:gd name="connsiteX9" fmla="*/ 2615977 w 2617900"/>
                                <a:gd name="connsiteY9" fmla="*/ 12952 h 316091"/>
                                <a:gd name="connsiteX10" fmla="*/ 2617598 w 2617900"/>
                                <a:gd name="connsiteY10" fmla="*/ 54430 h 316091"/>
                                <a:gd name="connsiteX11" fmla="*/ 2592192 w 2617900"/>
                                <a:gd name="connsiteY11" fmla="*/ 78792 h 316091"/>
                                <a:gd name="connsiteX12" fmla="*/ 2275573 w 2617900"/>
                                <a:gd name="connsiteY12" fmla="*/ 190580 h 316091"/>
                                <a:gd name="connsiteX13" fmla="*/ 1256291 w 2617900"/>
                                <a:gd name="connsiteY13" fmla="*/ 318096 h 3160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17900" h="316091">
                                  <a:moveTo>
                                    <a:pt x="1256290" y="318096"/>
                                  </a:moveTo>
                                  <a:cubicBezTo>
                                    <a:pt x="1089709" y="316013"/>
                                    <a:pt x="923478" y="302309"/>
                                    <a:pt x="758812" y="277081"/>
                                  </a:cubicBezTo>
                                  <a:cubicBezTo>
                                    <a:pt x="508201" y="238083"/>
                                    <a:pt x="262645" y="171691"/>
                                    <a:pt x="26572" y="79100"/>
                                  </a:cubicBezTo>
                                  <a:cubicBezTo>
                                    <a:pt x="16707" y="72156"/>
                                    <a:pt x="9021" y="62558"/>
                                    <a:pt x="4409" y="51422"/>
                                  </a:cubicBezTo>
                                  <a:cubicBezTo>
                                    <a:pt x="-1988" y="34759"/>
                                    <a:pt x="-1404" y="16228"/>
                                    <a:pt x="6031" y="0"/>
                                  </a:cubicBezTo>
                                  <a:cubicBezTo>
                                    <a:pt x="86189" y="32766"/>
                                    <a:pt x="185500" y="70003"/>
                                    <a:pt x="299869" y="105235"/>
                                  </a:cubicBezTo>
                                  <a:cubicBezTo>
                                    <a:pt x="425978" y="143472"/>
                                    <a:pt x="554206" y="174361"/>
                                    <a:pt x="683905" y="197750"/>
                                  </a:cubicBezTo>
                                  <a:cubicBezTo>
                                    <a:pt x="897072" y="237065"/>
                                    <a:pt x="1113420" y="256653"/>
                                    <a:pt x="1330194" y="256265"/>
                                  </a:cubicBezTo>
                                  <a:cubicBezTo>
                                    <a:pt x="1529160" y="254647"/>
                                    <a:pt x="1727605" y="235712"/>
                                    <a:pt x="1923276" y="199677"/>
                                  </a:cubicBezTo>
                                  <a:cubicBezTo>
                                    <a:pt x="2159377" y="158565"/>
                                    <a:pt x="2391235" y="96065"/>
                                    <a:pt x="2615977" y="12952"/>
                                  </a:cubicBezTo>
                                  <a:cubicBezTo>
                                    <a:pt x="2622600" y="25868"/>
                                    <a:pt x="2623193" y="41038"/>
                                    <a:pt x="2617598" y="54430"/>
                                  </a:cubicBezTo>
                                  <a:cubicBezTo>
                                    <a:pt x="2612261" y="65279"/>
                                    <a:pt x="2603265" y="73905"/>
                                    <a:pt x="2592192" y="78792"/>
                                  </a:cubicBezTo>
                                  <a:cubicBezTo>
                                    <a:pt x="2562460" y="94211"/>
                                    <a:pt x="2441296" y="137076"/>
                                    <a:pt x="2275573" y="190580"/>
                                  </a:cubicBezTo>
                                  <a:cubicBezTo>
                                    <a:pt x="1943222" y="279267"/>
                                    <a:pt x="1600285" y="322170"/>
                                    <a:pt x="1256291" y="31809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771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reeform 49"/>
                          <wps:cNvSpPr/>
                          <wps:spPr>
                            <a:xfrm>
                              <a:off x="6976195" y="1823132"/>
                              <a:ext cx="1112028" cy="138772"/>
                            </a:xfrm>
                            <a:custGeom>
                              <a:avLst/>
                              <a:gdLst>
                                <a:gd name="connsiteX0" fmla="*/ 0 w 1112028"/>
                                <a:gd name="connsiteY0" fmla="*/ 142209 h 138771"/>
                                <a:gd name="connsiteX1" fmla="*/ 267813 w 1112028"/>
                                <a:gd name="connsiteY1" fmla="*/ 36743 h 138771"/>
                                <a:gd name="connsiteX2" fmla="*/ 555319 w 1112028"/>
                                <a:gd name="connsiteY2" fmla="*/ 45 h 138771"/>
                                <a:gd name="connsiteX3" fmla="*/ 843443 w 1112028"/>
                                <a:gd name="connsiteY3" fmla="*/ 32502 h 138771"/>
                                <a:gd name="connsiteX4" fmla="*/ 1112260 w 1112028"/>
                                <a:gd name="connsiteY4" fmla="*/ 135425 h 138771"/>
                                <a:gd name="connsiteX5" fmla="*/ 835257 w 1112028"/>
                                <a:gd name="connsiteY5" fmla="*/ 74134 h 138771"/>
                                <a:gd name="connsiteX6" fmla="*/ 555783 w 1112028"/>
                                <a:gd name="connsiteY6" fmla="*/ 54012 h 138771"/>
                                <a:gd name="connsiteX7" fmla="*/ 520568 w 1112028"/>
                                <a:gd name="connsiteY7" fmla="*/ 54552 h 138771"/>
                                <a:gd name="connsiteX8" fmla="*/ 485586 w 1112028"/>
                                <a:gd name="connsiteY8" fmla="*/ 56016 h 138771"/>
                                <a:gd name="connsiteX9" fmla="*/ 415698 w 1112028"/>
                                <a:gd name="connsiteY9" fmla="*/ 60565 h 138771"/>
                                <a:gd name="connsiteX10" fmla="*/ 276308 w 1112028"/>
                                <a:gd name="connsiteY10" fmla="*/ 78143 h 138771"/>
                                <a:gd name="connsiteX11" fmla="*/ 0 w 1112028"/>
                                <a:gd name="connsiteY11" fmla="*/ 142209 h 1387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112028" h="138771">
                                  <a:moveTo>
                                    <a:pt x="0" y="142209"/>
                                  </a:moveTo>
                                  <a:cubicBezTo>
                                    <a:pt x="84249" y="95475"/>
                                    <a:pt x="174294" y="60015"/>
                                    <a:pt x="267813" y="36743"/>
                                  </a:cubicBezTo>
                                  <a:cubicBezTo>
                                    <a:pt x="361824" y="13026"/>
                                    <a:pt x="458355" y="705"/>
                                    <a:pt x="555319" y="45"/>
                                  </a:cubicBezTo>
                                  <a:cubicBezTo>
                                    <a:pt x="652321" y="-796"/>
                                    <a:pt x="749068" y="10103"/>
                                    <a:pt x="843443" y="32502"/>
                                  </a:cubicBezTo>
                                  <a:cubicBezTo>
                                    <a:pt x="937314" y="54465"/>
                                    <a:pt x="1027751" y="89091"/>
                                    <a:pt x="1112260" y="135425"/>
                                  </a:cubicBezTo>
                                  <a:cubicBezTo>
                                    <a:pt x="1021276" y="109326"/>
                                    <a:pt x="928766" y="88857"/>
                                    <a:pt x="835257" y="74134"/>
                                  </a:cubicBezTo>
                                  <a:cubicBezTo>
                                    <a:pt x="742775" y="60093"/>
                                    <a:pt x="649326" y="53365"/>
                                    <a:pt x="555783" y="54012"/>
                                  </a:cubicBezTo>
                                  <a:lnTo>
                                    <a:pt x="520568" y="54552"/>
                                  </a:lnTo>
                                  <a:cubicBezTo>
                                    <a:pt x="508907" y="54552"/>
                                    <a:pt x="497401" y="55631"/>
                                    <a:pt x="485586" y="56016"/>
                                  </a:cubicBezTo>
                                  <a:cubicBezTo>
                                    <a:pt x="462419" y="56556"/>
                                    <a:pt x="439251" y="59023"/>
                                    <a:pt x="415698" y="60565"/>
                                  </a:cubicBezTo>
                                  <a:cubicBezTo>
                                    <a:pt x="369363" y="64882"/>
                                    <a:pt x="322900" y="70742"/>
                                    <a:pt x="276308" y="78143"/>
                                  </a:cubicBezTo>
                                  <a:cubicBezTo>
                                    <a:pt x="183036" y="94114"/>
                                    <a:pt x="90776" y="115506"/>
                                    <a:pt x="0" y="14220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771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reeform 50"/>
                          <wps:cNvSpPr/>
                          <wps:spPr>
                            <a:xfrm>
                              <a:off x="6998358" y="1719677"/>
                              <a:ext cx="1057971" cy="177319"/>
                            </a:xfrm>
                            <a:custGeom>
                              <a:avLst/>
                              <a:gdLst>
                                <a:gd name="connsiteX0" fmla="*/ 0 w 1057971"/>
                                <a:gd name="connsiteY0" fmla="*/ 177975 h 177319"/>
                                <a:gd name="connsiteX1" fmla="*/ 118848 w 1057971"/>
                                <a:gd name="connsiteY1" fmla="*/ 101419 h 177319"/>
                                <a:gd name="connsiteX2" fmla="*/ 389133 w 1057971"/>
                                <a:gd name="connsiteY2" fmla="*/ 11680 h 177319"/>
                                <a:gd name="connsiteX3" fmla="*/ 460488 w 1057971"/>
                                <a:gd name="connsiteY3" fmla="*/ 2891 h 177319"/>
                                <a:gd name="connsiteX4" fmla="*/ 496397 w 1057971"/>
                                <a:gd name="connsiteY4" fmla="*/ 1041 h 177319"/>
                                <a:gd name="connsiteX5" fmla="*/ 532384 w 1057971"/>
                                <a:gd name="connsiteY5" fmla="*/ 193 h 177319"/>
                                <a:gd name="connsiteX6" fmla="*/ 604279 w 1057971"/>
                                <a:gd name="connsiteY6" fmla="*/ 3508 h 177319"/>
                                <a:gd name="connsiteX7" fmla="*/ 640034 w 1057971"/>
                                <a:gd name="connsiteY7" fmla="*/ 6977 h 177319"/>
                                <a:gd name="connsiteX8" fmla="*/ 675635 w 1057971"/>
                                <a:gd name="connsiteY8" fmla="*/ 12143 h 177319"/>
                                <a:gd name="connsiteX9" fmla="*/ 814638 w 1057971"/>
                                <a:gd name="connsiteY9" fmla="*/ 47606 h 177319"/>
                                <a:gd name="connsiteX10" fmla="*/ 1062142 w 1057971"/>
                                <a:gd name="connsiteY10" fmla="*/ 184682 h 177319"/>
                                <a:gd name="connsiteX11" fmla="*/ 802437 w 1057971"/>
                                <a:gd name="connsiteY11" fmla="*/ 88236 h 177319"/>
                                <a:gd name="connsiteX12" fmla="*/ 668298 w 1057971"/>
                                <a:gd name="connsiteY12" fmla="*/ 62794 h 177319"/>
                                <a:gd name="connsiteX13" fmla="*/ 634474 w 1057971"/>
                                <a:gd name="connsiteY13" fmla="*/ 58939 h 177319"/>
                                <a:gd name="connsiteX14" fmla="*/ 600495 w 1057971"/>
                                <a:gd name="connsiteY14" fmla="*/ 56627 h 177319"/>
                                <a:gd name="connsiteX15" fmla="*/ 532461 w 1057971"/>
                                <a:gd name="connsiteY15" fmla="*/ 54160 h 177319"/>
                                <a:gd name="connsiteX16" fmla="*/ 498405 w 1057971"/>
                                <a:gd name="connsiteY16" fmla="*/ 54699 h 177319"/>
                                <a:gd name="connsiteX17" fmla="*/ 464426 w 1057971"/>
                                <a:gd name="connsiteY17" fmla="*/ 56010 h 177319"/>
                                <a:gd name="connsiteX18" fmla="*/ 396546 w 1057971"/>
                                <a:gd name="connsiteY18" fmla="*/ 62255 h 177319"/>
                                <a:gd name="connsiteX19" fmla="*/ 362722 w 1057971"/>
                                <a:gd name="connsiteY19" fmla="*/ 66726 h 177319"/>
                                <a:gd name="connsiteX20" fmla="*/ 328975 w 1057971"/>
                                <a:gd name="connsiteY20" fmla="*/ 72277 h 177319"/>
                                <a:gd name="connsiteX21" fmla="*/ 295382 w 1057971"/>
                                <a:gd name="connsiteY21" fmla="*/ 78984 h 177319"/>
                                <a:gd name="connsiteX22" fmla="*/ 278548 w 1057971"/>
                                <a:gd name="connsiteY22" fmla="*/ 82376 h 177319"/>
                                <a:gd name="connsiteX23" fmla="*/ 261944 w 1057971"/>
                                <a:gd name="connsiteY23" fmla="*/ 86462 h 177319"/>
                                <a:gd name="connsiteX24" fmla="*/ 129737 w 1057971"/>
                                <a:gd name="connsiteY24" fmla="*/ 125550 h 177319"/>
                                <a:gd name="connsiteX25" fmla="*/ 97071 w 1057971"/>
                                <a:gd name="connsiteY25" fmla="*/ 137500 h 177319"/>
                                <a:gd name="connsiteX26" fmla="*/ 64637 w 1057971"/>
                                <a:gd name="connsiteY26" fmla="*/ 150220 h 177319"/>
                                <a:gd name="connsiteX27" fmla="*/ 0 w 1057971"/>
                                <a:gd name="connsiteY27" fmla="*/ 177975 h 1773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1057971" h="177319">
                                  <a:moveTo>
                                    <a:pt x="0" y="177975"/>
                                  </a:moveTo>
                                  <a:cubicBezTo>
                                    <a:pt x="37145" y="148821"/>
                                    <a:pt x="76933" y="123192"/>
                                    <a:pt x="118848" y="101419"/>
                                  </a:cubicBezTo>
                                  <a:cubicBezTo>
                                    <a:pt x="203541" y="57233"/>
                                    <a:pt x="294802" y="26934"/>
                                    <a:pt x="389133" y="11680"/>
                                  </a:cubicBezTo>
                                  <a:cubicBezTo>
                                    <a:pt x="412300" y="7208"/>
                                    <a:pt x="436626" y="5512"/>
                                    <a:pt x="460488" y="2891"/>
                                  </a:cubicBezTo>
                                  <a:cubicBezTo>
                                    <a:pt x="472380" y="1658"/>
                                    <a:pt x="484427" y="1735"/>
                                    <a:pt x="496397" y="1041"/>
                                  </a:cubicBezTo>
                                  <a:cubicBezTo>
                                    <a:pt x="508367" y="347"/>
                                    <a:pt x="520337" y="-347"/>
                                    <a:pt x="532384" y="193"/>
                                  </a:cubicBezTo>
                                  <a:cubicBezTo>
                                    <a:pt x="556323" y="964"/>
                                    <a:pt x="580417" y="809"/>
                                    <a:pt x="604279" y="3508"/>
                                  </a:cubicBezTo>
                                  <a:lnTo>
                                    <a:pt x="640034" y="6977"/>
                                  </a:lnTo>
                                  <a:cubicBezTo>
                                    <a:pt x="651927" y="8596"/>
                                    <a:pt x="663819" y="10292"/>
                                    <a:pt x="675635" y="12143"/>
                                  </a:cubicBezTo>
                                  <a:cubicBezTo>
                                    <a:pt x="722866" y="20135"/>
                                    <a:pt x="769357" y="31996"/>
                                    <a:pt x="814638" y="47606"/>
                                  </a:cubicBezTo>
                                  <a:cubicBezTo>
                                    <a:pt x="904585" y="78382"/>
                                    <a:pt x="988375" y="124788"/>
                                    <a:pt x="1062142" y="184682"/>
                                  </a:cubicBezTo>
                                  <a:cubicBezTo>
                                    <a:pt x="979040" y="143900"/>
                                    <a:pt x="892032" y="111588"/>
                                    <a:pt x="802437" y="88236"/>
                                  </a:cubicBezTo>
                                  <a:cubicBezTo>
                                    <a:pt x="758270" y="77101"/>
                                    <a:pt x="713478" y="68605"/>
                                    <a:pt x="668298" y="62794"/>
                                  </a:cubicBezTo>
                                  <a:lnTo>
                                    <a:pt x="634474" y="58939"/>
                                  </a:lnTo>
                                  <a:lnTo>
                                    <a:pt x="600495" y="56627"/>
                                  </a:lnTo>
                                  <a:cubicBezTo>
                                    <a:pt x="577869" y="54314"/>
                                    <a:pt x="555165" y="54776"/>
                                    <a:pt x="532461" y="54160"/>
                                  </a:cubicBezTo>
                                  <a:cubicBezTo>
                                    <a:pt x="521109" y="53466"/>
                                    <a:pt x="509757" y="54545"/>
                                    <a:pt x="498405" y="54699"/>
                                  </a:cubicBezTo>
                                  <a:cubicBezTo>
                                    <a:pt x="487053" y="54853"/>
                                    <a:pt x="475701" y="55085"/>
                                    <a:pt x="464426" y="56010"/>
                                  </a:cubicBezTo>
                                  <a:cubicBezTo>
                                    <a:pt x="441800" y="57783"/>
                                    <a:pt x="419096" y="59017"/>
                                    <a:pt x="396546" y="62255"/>
                                  </a:cubicBezTo>
                                  <a:cubicBezTo>
                                    <a:pt x="385272" y="63796"/>
                                    <a:pt x="373842" y="64567"/>
                                    <a:pt x="362722" y="66726"/>
                                  </a:cubicBezTo>
                                  <a:lnTo>
                                    <a:pt x="328975" y="72277"/>
                                  </a:lnTo>
                                  <a:cubicBezTo>
                                    <a:pt x="317700" y="74050"/>
                                    <a:pt x="306657" y="76826"/>
                                    <a:pt x="295382" y="78984"/>
                                  </a:cubicBezTo>
                                  <a:lnTo>
                                    <a:pt x="278548" y="82376"/>
                                  </a:lnTo>
                                  <a:lnTo>
                                    <a:pt x="261944" y="86462"/>
                                  </a:lnTo>
                                  <a:cubicBezTo>
                                    <a:pt x="217192" y="97067"/>
                                    <a:pt x="173056" y="110116"/>
                                    <a:pt x="129737" y="125550"/>
                                  </a:cubicBezTo>
                                  <a:cubicBezTo>
                                    <a:pt x="118771" y="129328"/>
                                    <a:pt x="108037" y="133259"/>
                                    <a:pt x="97071" y="137500"/>
                                  </a:cubicBezTo>
                                  <a:lnTo>
                                    <a:pt x="64637" y="150220"/>
                                  </a:lnTo>
                                  <a:cubicBezTo>
                                    <a:pt x="43014" y="159112"/>
                                    <a:pt x="21468" y="168363"/>
                                    <a:pt x="0" y="17797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771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reeform 51"/>
                          <wps:cNvSpPr/>
                          <wps:spPr>
                            <a:xfrm>
                              <a:off x="5202793" y="2634953"/>
                              <a:ext cx="1050249" cy="3106944"/>
                            </a:xfrm>
                            <a:custGeom>
                              <a:avLst/>
                              <a:gdLst>
                                <a:gd name="connsiteX0" fmla="*/ 715353 w 1050249"/>
                                <a:gd name="connsiteY0" fmla="*/ 11371 h 3106943"/>
                                <a:gd name="connsiteX1" fmla="*/ 698595 w 1050249"/>
                                <a:gd name="connsiteY1" fmla="*/ 38 h 3106943"/>
                                <a:gd name="connsiteX2" fmla="*/ 683151 w 1050249"/>
                                <a:gd name="connsiteY2" fmla="*/ 15457 h 3106943"/>
                                <a:gd name="connsiteX3" fmla="*/ 583377 w 1050249"/>
                                <a:gd name="connsiteY3" fmla="*/ 166487 h 3106943"/>
                                <a:gd name="connsiteX4" fmla="*/ 163663 w 1050249"/>
                                <a:gd name="connsiteY4" fmla="*/ 1081147 h 3106943"/>
                                <a:gd name="connsiteX5" fmla="*/ 109606 w 1050249"/>
                                <a:gd name="connsiteY5" fmla="*/ 1406797 h 3106943"/>
                                <a:gd name="connsiteX6" fmla="*/ 106518 w 1050249"/>
                                <a:gd name="connsiteY6" fmla="*/ 1420443 h 3106943"/>
                                <a:gd name="connsiteX7" fmla="*/ 27826 w 1050249"/>
                                <a:gd name="connsiteY7" fmla="*/ 1662292 h 3106943"/>
                                <a:gd name="connsiteX8" fmla="*/ 28521 w 1050249"/>
                                <a:gd name="connsiteY8" fmla="*/ 1762516 h 3106943"/>
                                <a:gd name="connsiteX9" fmla="*/ 11377 w 1050249"/>
                                <a:gd name="connsiteY9" fmla="*/ 1902521 h 3106943"/>
                                <a:gd name="connsiteX10" fmla="*/ 82115 w 1050249"/>
                                <a:gd name="connsiteY10" fmla="*/ 2129490 h 3106943"/>
                                <a:gd name="connsiteX11" fmla="*/ 105282 w 1050249"/>
                                <a:gd name="connsiteY11" fmla="*/ 2149303 h 3106943"/>
                                <a:gd name="connsiteX12" fmla="*/ 44506 w 1050249"/>
                                <a:gd name="connsiteY12" fmla="*/ 2211982 h 3106943"/>
                                <a:gd name="connsiteX13" fmla="*/ 33772 w 1050249"/>
                                <a:gd name="connsiteY13" fmla="*/ 2272424 h 3106943"/>
                                <a:gd name="connsiteX14" fmla="*/ 124588 w 1050249"/>
                                <a:gd name="connsiteY14" fmla="*/ 2829978 h 3106943"/>
                                <a:gd name="connsiteX15" fmla="*/ 159725 w 1050249"/>
                                <a:gd name="connsiteY15" fmla="*/ 2893890 h 3106943"/>
                                <a:gd name="connsiteX16" fmla="*/ 203511 w 1050249"/>
                                <a:gd name="connsiteY16" fmla="*/ 2940147 h 3106943"/>
                                <a:gd name="connsiteX17" fmla="*/ 215558 w 1050249"/>
                                <a:gd name="connsiteY17" fmla="*/ 2992033 h 3106943"/>
                                <a:gd name="connsiteX18" fmla="*/ 299887 w 1050249"/>
                                <a:gd name="connsiteY18" fmla="*/ 3095032 h 3106943"/>
                                <a:gd name="connsiteX19" fmla="*/ 413715 w 1050249"/>
                                <a:gd name="connsiteY19" fmla="*/ 3104901 h 3106943"/>
                                <a:gd name="connsiteX20" fmla="*/ 808794 w 1050249"/>
                                <a:gd name="connsiteY20" fmla="*/ 2839615 h 3106943"/>
                                <a:gd name="connsiteX21" fmla="*/ 856287 w 1050249"/>
                                <a:gd name="connsiteY21" fmla="*/ 2714335 h 3106943"/>
                                <a:gd name="connsiteX22" fmla="*/ 839221 w 1050249"/>
                                <a:gd name="connsiteY22" fmla="*/ 2607327 h 3106943"/>
                                <a:gd name="connsiteX23" fmla="*/ 831498 w 1050249"/>
                                <a:gd name="connsiteY23" fmla="*/ 2568239 h 3106943"/>
                                <a:gd name="connsiteX24" fmla="*/ 842619 w 1050249"/>
                                <a:gd name="connsiteY24" fmla="*/ 2531542 h 3106943"/>
                                <a:gd name="connsiteX25" fmla="*/ 779526 w 1050249"/>
                                <a:gd name="connsiteY25" fmla="*/ 2115227 h 3106943"/>
                                <a:gd name="connsiteX26" fmla="*/ 766244 w 1050249"/>
                                <a:gd name="connsiteY26" fmla="*/ 2072516 h 3106943"/>
                                <a:gd name="connsiteX27" fmla="*/ 739756 w 1050249"/>
                                <a:gd name="connsiteY27" fmla="*/ 1836142 h 3106943"/>
                                <a:gd name="connsiteX28" fmla="*/ 748405 w 1050249"/>
                                <a:gd name="connsiteY28" fmla="*/ 1756888 h 3106943"/>
                                <a:gd name="connsiteX29" fmla="*/ 768715 w 1050249"/>
                                <a:gd name="connsiteY29" fmla="*/ 1732063 h 3106943"/>
                                <a:gd name="connsiteX30" fmla="*/ 771263 w 1050249"/>
                                <a:gd name="connsiteY30" fmla="*/ 1726204 h 3106943"/>
                                <a:gd name="connsiteX31" fmla="*/ 786708 w 1050249"/>
                                <a:gd name="connsiteY31" fmla="*/ 1650573 h 3106943"/>
                                <a:gd name="connsiteX32" fmla="*/ 1021084 w 1050249"/>
                                <a:gd name="connsiteY32" fmla="*/ 1375959 h 3106943"/>
                                <a:gd name="connsiteX33" fmla="*/ 1030196 w 1050249"/>
                                <a:gd name="connsiteY33" fmla="*/ 1364395 h 3106943"/>
                                <a:gd name="connsiteX34" fmla="*/ 1037918 w 1050249"/>
                                <a:gd name="connsiteY34" fmla="*/ 1338876 h 3106943"/>
                                <a:gd name="connsiteX35" fmla="*/ 1051587 w 1050249"/>
                                <a:gd name="connsiteY35" fmla="*/ 1239732 h 3106943"/>
                                <a:gd name="connsiteX36" fmla="*/ 923472 w 1050249"/>
                                <a:gd name="connsiteY36" fmla="*/ 380735 h 3106943"/>
                                <a:gd name="connsiteX37" fmla="*/ 715353 w 1050249"/>
                                <a:gd name="connsiteY37" fmla="*/ 11371 h 310694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</a:cxnLst>
                              <a:rect l="l" t="t" r="r" b="b"/>
                              <a:pathLst>
                                <a:path w="1050249" h="3106943">
                                  <a:moveTo>
                                    <a:pt x="715353" y="11371"/>
                                  </a:moveTo>
                                  <a:cubicBezTo>
                                    <a:pt x="713191" y="8364"/>
                                    <a:pt x="706550" y="-656"/>
                                    <a:pt x="698595" y="38"/>
                                  </a:cubicBezTo>
                                  <a:cubicBezTo>
                                    <a:pt x="692726" y="578"/>
                                    <a:pt x="688093" y="6977"/>
                                    <a:pt x="683151" y="15457"/>
                                  </a:cubicBezTo>
                                  <a:cubicBezTo>
                                    <a:pt x="649867" y="65800"/>
                                    <a:pt x="615116" y="115218"/>
                                    <a:pt x="583377" y="166487"/>
                                  </a:cubicBezTo>
                                  <a:cubicBezTo>
                                    <a:pt x="405761" y="454053"/>
                                    <a:pt x="281430" y="765904"/>
                                    <a:pt x="163663" y="1081147"/>
                                  </a:cubicBezTo>
                                  <a:cubicBezTo>
                                    <a:pt x="124047" y="1187307"/>
                                    <a:pt x="97714" y="1293313"/>
                                    <a:pt x="109606" y="1406797"/>
                                  </a:cubicBezTo>
                                  <a:cubicBezTo>
                                    <a:pt x="110974" y="1411574"/>
                                    <a:pt x="109810" y="1416718"/>
                                    <a:pt x="106518" y="1420443"/>
                                  </a:cubicBezTo>
                                  <a:cubicBezTo>
                                    <a:pt x="42267" y="1488673"/>
                                    <a:pt x="17710" y="1569315"/>
                                    <a:pt x="27826" y="1662292"/>
                                  </a:cubicBezTo>
                                  <a:cubicBezTo>
                                    <a:pt x="31456" y="1695288"/>
                                    <a:pt x="27826" y="1728979"/>
                                    <a:pt x="28521" y="1762516"/>
                                  </a:cubicBezTo>
                                  <a:cubicBezTo>
                                    <a:pt x="28907" y="1809929"/>
                                    <a:pt x="26204" y="1855878"/>
                                    <a:pt x="11377" y="1902521"/>
                                  </a:cubicBezTo>
                                  <a:cubicBezTo>
                                    <a:pt x="-17118" y="1992260"/>
                                    <a:pt x="8443" y="2069355"/>
                                    <a:pt x="82115" y="2129490"/>
                                  </a:cubicBezTo>
                                  <a:cubicBezTo>
                                    <a:pt x="88910" y="2135118"/>
                                    <a:pt x="95397" y="2140977"/>
                                    <a:pt x="105282" y="2149303"/>
                                  </a:cubicBezTo>
                                  <a:cubicBezTo>
                                    <a:pt x="66670" y="2155548"/>
                                    <a:pt x="52847" y="2182146"/>
                                    <a:pt x="44506" y="2211982"/>
                                  </a:cubicBezTo>
                                  <a:cubicBezTo>
                                    <a:pt x="38900" y="2231717"/>
                                    <a:pt x="35304" y="2251968"/>
                                    <a:pt x="33772" y="2272424"/>
                                  </a:cubicBezTo>
                                  <a:cubicBezTo>
                                    <a:pt x="24969" y="2390535"/>
                                    <a:pt x="71072" y="2694830"/>
                                    <a:pt x="124588" y="2829978"/>
                                  </a:cubicBezTo>
                                  <a:cubicBezTo>
                                    <a:pt x="135477" y="2857347"/>
                                    <a:pt x="142658" y="2875079"/>
                                    <a:pt x="159725" y="2893890"/>
                                  </a:cubicBezTo>
                                  <a:cubicBezTo>
                                    <a:pt x="179340" y="2915631"/>
                                    <a:pt x="192854" y="2917481"/>
                                    <a:pt x="203511" y="2940147"/>
                                  </a:cubicBezTo>
                                  <a:cubicBezTo>
                                    <a:pt x="207604" y="2948705"/>
                                    <a:pt x="215095" y="2949861"/>
                                    <a:pt x="215558" y="2992033"/>
                                  </a:cubicBezTo>
                                  <a:cubicBezTo>
                                    <a:pt x="216176" y="3047618"/>
                                    <a:pt x="253166" y="3076221"/>
                                    <a:pt x="299887" y="3095032"/>
                                  </a:cubicBezTo>
                                  <a:cubicBezTo>
                                    <a:pt x="336072" y="3109257"/>
                                    <a:pt x="375616" y="3112685"/>
                                    <a:pt x="413715" y="3104901"/>
                                  </a:cubicBezTo>
                                  <a:cubicBezTo>
                                    <a:pt x="583222" y="3072752"/>
                                    <a:pt x="713114" y="2981548"/>
                                    <a:pt x="808794" y="2839615"/>
                                  </a:cubicBezTo>
                                  <a:cubicBezTo>
                                    <a:pt x="833898" y="2801971"/>
                                    <a:pt x="850136" y="2759140"/>
                                    <a:pt x="856287" y="2714335"/>
                                  </a:cubicBezTo>
                                  <a:cubicBezTo>
                                    <a:pt x="861847" y="2676713"/>
                                    <a:pt x="863546" y="2633925"/>
                                    <a:pt x="839221" y="2607327"/>
                                  </a:cubicBezTo>
                                  <a:cubicBezTo>
                                    <a:pt x="823312" y="2589903"/>
                                    <a:pt x="823776" y="2584198"/>
                                    <a:pt x="831498" y="2568239"/>
                                  </a:cubicBezTo>
                                  <a:cubicBezTo>
                                    <a:pt x="836407" y="2556403"/>
                                    <a:pt x="840132" y="2544110"/>
                                    <a:pt x="842619" y="2531542"/>
                                  </a:cubicBezTo>
                                  <a:cubicBezTo>
                                    <a:pt x="880613" y="2383981"/>
                                    <a:pt x="848951" y="2246906"/>
                                    <a:pt x="779526" y="2115227"/>
                                  </a:cubicBezTo>
                                  <a:cubicBezTo>
                                    <a:pt x="772499" y="2101967"/>
                                    <a:pt x="762151" y="2089940"/>
                                    <a:pt x="766244" y="2072516"/>
                                  </a:cubicBezTo>
                                  <a:cubicBezTo>
                                    <a:pt x="785550" y="1990641"/>
                                    <a:pt x="773966" y="1912466"/>
                                    <a:pt x="739756" y="1836142"/>
                                  </a:cubicBezTo>
                                  <a:cubicBezTo>
                                    <a:pt x="727863" y="1809775"/>
                                    <a:pt x="724929" y="1779476"/>
                                    <a:pt x="748405" y="1756888"/>
                                  </a:cubicBezTo>
                                  <a:cubicBezTo>
                                    <a:pt x="756588" y="1749872"/>
                                    <a:pt x="763463" y="1741468"/>
                                    <a:pt x="768715" y="1732063"/>
                                  </a:cubicBezTo>
                                  <a:cubicBezTo>
                                    <a:pt x="768715" y="1732063"/>
                                    <a:pt x="770028" y="1729442"/>
                                    <a:pt x="771263" y="1726204"/>
                                  </a:cubicBezTo>
                                  <a:cubicBezTo>
                                    <a:pt x="781864" y="1702416"/>
                                    <a:pt x="787135" y="1676605"/>
                                    <a:pt x="786708" y="1650573"/>
                                  </a:cubicBezTo>
                                  <a:cubicBezTo>
                                    <a:pt x="789025" y="1573478"/>
                                    <a:pt x="985406" y="1410267"/>
                                    <a:pt x="1021084" y="1375959"/>
                                  </a:cubicBezTo>
                                  <a:cubicBezTo>
                                    <a:pt x="1024625" y="1372528"/>
                                    <a:pt x="1027690" y="1368639"/>
                                    <a:pt x="1030196" y="1364395"/>
                                  </a:cubicBezTo>
                                  <a:cubicBezTo>
                                    <a:pt x="1034534" y="1356523"/>
                                    <a:pt x="1037165" y="1347829"/>
                                    <a:pt x="1037918" y="1338876"/>
                                  </a:cubicBezTo>
                                  <a:cubicBezTo>
                                    <a:pt x="1041239" y="1309426"/>
                                    <a:pt x="1050661" y="1272883"/>
                                    <a:pt x="1051587" y="1239732"/>
                                  </a:cubicBezTo>
                                  <a:cubicBezTo>
                                    <a:pt x="1061549" y="888793"/>
                                    <a:pt x="923472" y="380812"/>
                                    <a:pt x="923472" y="380735"/>
                                  </a:cubicBezTo>
                                  <a:cubicBezTo>
                                    <a:pt x="923472" y="380658"/>
                                    <a:pt x="885401" y="240884"/>
                                    <a:pt x="715353" y="1137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771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reeform 52"/>
                          <wps:cNvSpPr/>
                          <wps:spPr>
                            <a:xfrm>
                              <a:off x="8821795" y="2634953"/>
                              <a:ext cx="1050249" cy="3106944"/>
                            </a:xfrm>
                            <a:custGeom>
                              <a:avLst/>
                              <a:gdLst>
                                <a:gd name="connsiteX0" fmla="*/ 336679 w 1050249"/>
                                <a:gd name="connsiteY0" fmla="*/ 11371 h 3106943"/>
                                <a:gd name="connsiteX1" fmla="*/ 353436 w 1050249"/>
                                <a:gd name="connsiteY1" fmla="*/ 38 h 3106943"/>
                                <a:gd name="connsiteX2" fmla="*/ 369344 w 1050249"/>
                                <a:gd name="connsiteY2" fmla="*/ 15457 h 3106943"/>
                                <a:gd name="connsiteX3" fmla="*/ 469118 w 1050249"/>
                                <a:gd name="connsiteY3" fmla="*/ 166487 h 3106943"/>
                                <a:gd name="connsiteX4" fmla="*/ 888754 w 1050249"/>
                                <a:gd name="connsiteY4" fmla="*/ 1081147 h 3106943"/>
                                <a:gd name="connsiteX5" fmla="*/ 942811 w 1050249"/>
                                <a:gd name="connsiteY5" fmla="*/ 1406797 h 3106943"/>
                                <a:gd name="connsiteX6" fmla="*/ 945823 w 1050249"/>
                                <a:gd name="connsiteY6" fmla="*/ 1420443 h 3106943"/>
                                <a:gd name="connsiteX7" fmla="*/ 1024515 w 1050249"/>
                                <a:gd name="connsiteY7" fmla="*/ 1662292 h 3106943"/>
                                <a:gd name="connsiteX8" fmla="*/ 1023897 w 1050249"/>
                                <a:gd name="connsiteY8" fmla="*/ 1762516 h 3106943"/>
                                <a:gd name="connsiteX9" fmla="*/ 1041041 w 1050249"/>
                                <a:gd name="connsiteY9" fmla="*/ 1902521 h 3106943"/>
                                <a:gd name="connsiteX10" fmla="*/ 970303 w 1050249"/>
                                <a:gd name="connsiteY10" fmla="*/ 2129490 h 3106943"/>
                                <a:gd name="connsiteX11" fmla="*/ 947136 w 1050249"/>
                                <a:gd name="connsiteY11" fmla="*/ 2149303 h 3106943"/>
                                <a:gd name="connsiteX12" fmla="*/ 1007911 w 1050249"/>
                                <a:gd name="connsiteY12" fmla="*/ 2211982 h 3106943"/>
                                <a:gd name="connsiteX13" fmla="*/ 1018646 w 1050249"/>
                                <a:gd name="connsiteY13" fmla="*/ 2272424 h 3106943"/>
                                <a:gd name="connsiteX14" fmla="*/ 927058 w 1050249"/>
                                <a:gd name="connsiteY14" fmla="*/ 2830364 h 3106943"/>
                                <a:gd name="connsiteX15" fmla="*/ 891998 w 1050249"/>
                                <a:gd name="connsiteY15" fmla="*/ 2894276 h 3106943"/>
                                <a:gd name="connsiteX16" fmla="*/ 848134 w 1050249"/>
                                <a:gd name="connsiteY16" fmla="*/ 2940533 h 3106943"/>
                                <a:gd name="connsiteX17" fmla="*/ 836087 w 1050249"/>
                                <a:gd name="connsiteY17" fmla="*/ 2992418 h 3106943"/>
                                <a:gd name="connsiteX18" fmla="*/ 751759 w 1050249"/>
                                <a:gd name="connsiteY18" fmla="*/ 3095418 h 3106943"/>
                                <a:gd name="connsiteX19" fmla="*/ 638008 w 1050249"/>
                                <a:gd name="connsiteY19" fmla="*/ 3105286 h 3106943"/>
                                <a:gd name="connsiteX20" fmla="*/ 242929 w 1050249"/>
                                <a:gd name="connsiteY20" fmla="*/ 2840001 h 3106943"/>
                                <a:gd name="connsiteX21" fmla="*/ 195822 w 1050249"/>
                                <a:gd name="connsiteY21" fmla="*/ 2714335 h 3106943"/>
                                <a:gd name="connsiteX22" fmla="*/ 212888 w 1050249"/>
                                <a:gd name="connsiteY22" fmla="*/ 2607327 h 3106943"/>
                                <a:gd name="connsiteX23" fmla="*/ 220611 w 1050249"/>
                                <a:gd name="connsiteY23" fmla="*/ 2568239 h 3106943"/>
                                <a:gd name="connsiteX24" fmla="*/ 209413 w 1050249"/>
                                <a:gd name="connsiteY24" fmla="*/ 2531542 h 3106943"/>
                                <a:gd name="connsiteX25" fmla="*/ 272505 w 1050249"/>
                                <a:gd name="connsiteY25" fmla="*/ 2115227 h 3106943"/>
                                <a:gd name="connsiteX26" fmla="*/ 285865 w 1050249"/>
                                <a:gd name="connsiteY26" fmla="*/ 2072516 h 3106943"/>
                                <a:gd name="connsiteX27" fmla="*/ 312353 w 1050249"/>
                                <a:gd name="connsiteY27" fmla="*/ 1836142 h 3106943"/>
                                <a:gd name="connsiteX28" fmla="*/ 303627 w 1050249"/>
                                <a:gd name="connsiteY28" fmla="*/ 1756888 h 3106943"/>
                                <a:gd name="connsiteX29" fmla="*/ 283394 w 1050249"/>
                                <a:gd name="connsiteY29" fmla="*/ 1732063 h 3106943"/>
                                <a:gd name="connsiteX30" fmla="*/ 280846 w 1050249"/>
                                <a:gd name="connsiteY30" fmla="*/ 1726204 h 3106943"/>
                                <a:gd name="connsiteX31" fmla="*/ 265401 w 1050249"/>
                                <a:gd name="connsiteY31" fmla="*/ 1650573 h 3106943"/>
                                <a:gd name="connsiteX32" fmla="*/ 31102 w 1050249"/>
                                <a:gd name="connsiteY32" fmla="*/ 1375959 h 3106943"/>
                                <a:gd name="connsiteX33" fmla="*/ 21913 w 1050249"/>
                                <a:gd name="connsiteY33" fmla="*/ 1364395 h 3106943"/>
                                <a:gd name="connsiteX34" fmla="*/ 14190 w 1050249"/>
                                <a:gd name="connsiteY34" fmla="*/ 1338876 h 3106943"/>
                                <a:gd name="connsiteX35" fmla="*/ 522 w 1050249"/>
                                <a:gd name="connsiteY35" fmla="*/ 1239732 h 3106943"/>
                                <a:gd name="connsiteX36" fmla="*/ 128637 w 1050249"/>
                                <a:gd name="connsiteY36" fmla="*/ 380735 h 3106943"/>
                                <a:gd name="connsiteX37" fmla="*/ 336679 w 1050249"/>
                                <a:gd name="connsiteY37" fmla="*/ 11371 h 310694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</a:cxnLst>
                              <a:rect l="l" t="t" r="r" b="b"/>
                              <a:pathLst>
                                <a:path w="1050249" h="3106943">
                                  <a:moveTo>
                                    <a:pt x="336679" y="11371"/>
                                  </a:moveTo>
                                  <a:cubicBezTo>
                                    <a:pt x="338918" y="8364"/>
                                    <a:pt x="345482" y="-656"/>
                                    <a:pt x="353436" y="38"/>
                                  </a:cubicBezTo>
                                  <a:cubicBezTo>
                                    <a:pt x="359305" y="578"/>
                                    <a:pt x="364016" y="6977"/>
                                    <a:pt x="369344" y="15457"/>
                                  </a:cubicBezTo>
                                  <a:cubicBezTo>
                                    <a:pt x="402628" y="65800"/>
                                    <a:pt x="437379" y="115218"/>
                                    <a:pt x="469118" y="166487"/>
                                  </a:cubicBezTo>
                                  <a:cubicBezTo>
                                    <a:pt x="646734" y="454053"/>
                                    <a:pt x="770987" y="765904"/>
                                    <a:pt x="888754" y="1081147"/>
                                  </a:cubicBezTo>
                                  <a:cubicBezTo>
                                    <a:pt x="928448" y="1187307"/>
                                    <a:pt x="954704" y="1293313"/>
                                    <a:pt x="942811" y="1406797"/>
                                  </a:cubicBezTo>
                                  <a:cubicBezTo>
                                    <a:pt x="941466" y="1411563"/>
                                    <a:pt x="942596" y="1416684"/>
                                    <a:pt x="945823" y="1420443"/>
                                  </a:cubicBezTo>
                                  <a:cubicBezTo>
                                    <a:pt x="1010151" y="1488673"/>
                                    <a:pt x="1034631" y="1569315"/>
                                    <a:pt x="1024515" y="1662292"/>
                                  </a:cubicBezTo>
                                  <a:cubicBezTo>
                                    <a:pt x="1020962" y="1695288"/>
                                    <a:pt x="1024515" y="1728979"/>
                                    <a:pt x="1023897" y="1762516"/>
                                  </a:cubicBezTo>
                                  <a:cubicBezTo>
                                    <a:pt x="1023511" y="1809929"/>
                                    <a:pt x="1026213" y="1855878"/>
                                    <a:pt x="1041041" y="1902521"/>
                                  </a:cubicBezTo>
                                  <a:cubicBezTo>
                                    <a:pt x="1069537" y="1992260"/>
                                    <a:pt x="1043898" y="2069355"/>
                                    <a:pt x="970303" y="2129490"/>
                                  </a:cubicBezTo>
                                  <a:cubicBezTo>
                                    <a:pt x="963507" y="2135118"/>
                                    <a:pt x="956943" y="2140977"/>
                                    <a:pt x="947136" y="2149303"/>
                                  </a:cubicBezTo>
                                  <a:cubicBezTo>
                                    <a:pt x="985748" y="2155548"/>
                                    <a:pt x="999494" y="2182146"/>
                                    <a:pt x="1007911" y="2211982"/>
                                  </a:cubicBezTo>
                                  <a:cubicBezTo>
                                    <a:pt x="1013517" y="2231717"/>
                                    <a:pt x="1017114" y="2251968"/>
                                    <a:pt x="1018646" y="2272424"/>
                                  </a:cubicBezTo>
                                  <a:cubicBezTo>
                                    <a:pt x="1026754" y="2390689"/>
                                    <a:pt x="980651" y="2695215"/>
                                    <a:pt x="927058" y="2830364"/>
                                  </a:cubicBezTo>
                                  <a:cubicBezTo>
                                    <a:pt x="916246" y="2857732"/>
                                    <a:pt x="908987" y="2875465"/>
                                    <a:pt x="891998" y="2894276"/>
                                  </a:cubicBezTo>
                                  <a:cubicBezTo>
                                    <a:pt x="872306" y="2916016"/>
                                    <a:pt x="858869" y="2917867"/>
                                    <a:pt x="848134" y="2940533"/>
                                  </a:cubicBezTo>
                                  <a:cubicBezTo>
                                    <a:pt x="844119" y="2949091"/>
                                    <a:pt x="836628" y="2950247"/>
                                    <a:pt x="836087" y="2992418"/>
                                  </a:cubicBezTo>
                                  <a:cubicBezTo>
                                    <a:pt x="835470" y="3048004"/>
                                    <a:pt x="798557" y="3076606"/>
                                    <a:pt x="751759" y="3095418"/>
                                  </a:cubicBezTo>
                                  <a:cubicBezTo>
                                    <a:pt x="715606" y="3109663"/>
                                    <a:pt x="676080" y="3113092"/>
                                    <a:pt x="638008" y="3105286"/>
                                  </a:cubicBezTo>
                                  <a:cubicBezTo>
                                    <a:pt x="468114" y="3073137"/>
                                    <a:pt x="338609" y="2981933"/>
                                    <a:pt x="242929" y="2840001"/>
                                  </a:cubicBezTo>
                                  <a:cubicBezTo>
                                    <a:pt x="217875" y="2802225"/>
                                    <a:pt x="201766" y="2759250"/>
                                    <a:pt x="195822" y="2714335"/>
                                  </a:cubicBezTo>
                                  <a:cubicBezTo>
                                    <a:pt x="190262" y="2676713"/>
                                    <a:pt x="188563" y="2633925"/>
                                    <a:pt x="212888" y="2607327"/>
                                  </a:cubicBezTo>
                                  <a:cubicBezTo>
                                    <a:pt x="228796" y="2589903"/>
                                    <a:pt x="228333" y="2584198"/>
                                    <a:pt x="220611" y="2568239"/>
                                  </a:cubicBezTo>
                                  <a:cubicBezTo>
                                    <a:pt x="215712" y="2556392"/>
                                    <a:pt x="211962" y="2544104"/>
                                    <a:pt x="209413" y="2531542"/>
                                  </a:cubicBezTo>
                                  <a:cubicBezTo>
                                    <a:pt x="171496" y="2383981"/>
                                    <a:pt x="203158" y="2246906"/>
                                    <a:pt x="272505" y="2115227"/>
                                  </a:cubicBezTo>
                                  <a:cubicBezTo>
                                    <a:pt x="279533" y="2101967"/>
                                    <a:pt x="289958" y="2089940"/>
                                    <a:pt x="285865" y="2072516"/>
                                  </a:cubicBezTo>
                                  <a:cubicBezTo>
                                    <a:pt x="266559" y="1990641"/>
                                    <a:pt x="278143" y="1912466"/>
                                    <a:pt x="312353" y="1836142"/>
                                  </a:cubicBezTo>
                                  <a:cubicBezTo>
                                    <a:pt x="324246" y="1809775"/>
                                    <a:pt x="327180" y="1779476"/>
                                    <a:pt x="303627" y="1756888"/>
                                  </a:cubicBezTo>
                                  <a:cubicBezTo>
                                    <a:pt x="295483" y="1749856"/>
                                    <a:pt x="288635" y="1741454"/>
                                    <a:pt x="283394" y="1732063"/>
                                  </a:cubicBezTo>
                                  <a:cubicBezTo>
                                    <a:pt x="283394" y="1732063"/>
                                    <a:pt x="282081" y="1729442"/>
                                    <a:pt x="280846" y="1726204"/>
                                  </a:cubicBezTo>
                                  <a:cubicBezTo>
                                    <a:pt x="270241" y="1702418"/>
                                    <a:pt x="264969" y="1676605"/>
                                    <a:pt x="265401" y="1650573"/>
                                  </a:cubicBezTo>
                                  <a:cubicBezTo>
                                    <a:pt x="263084" y="1573478"/>
                                    <a:pt x="66703" y="1410267"/>
                                    <a:pt x="31102" y="1375959"/>
                                  </a:cubicBezTo>
                                  <a:cubicBezTo>
                                    <a:pt x="27506" y="1372559"/>
                                    <a:pt x="24412" y="1368665"/>
                                    <a:pt x="21913" y="1364395"/>
                                  </a:cubicBezTo>
                                  <a:cubicBezTo>
                                    <a:pt x="17573" y="1356524"/>
                                    <a:pt x="14941" y="1347829"/>
                                    <a:pt x="14190" y="1338876"/>
                                  </a:cubicBezTo>
                                  <a:cubicBezTo>
                                    <a:pt x="10793" y="1309426"/>
                                    <a:pt x="1448" y="1272883"/>
                                    <a:pt x="522" y="1239732"/>
                                  </a:cubicBezTo>
                                  <a:cubicBezTo>
                                    <a:pt x="-9517" y="888793"/>
                                    <a:pt x="128637" y="380812"/>
                                    <a:pt x="128637" y="380735"/>
                                  </a:cubicBezTo>
                                  <a:cubicBezTo>
                                    <a:pt x="128637" y="380658"/>
                                    <a:pt x="166631" y="240884"/>
                                    <a:pt x="336679" y="1137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771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50000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660FF50D" id="Group 17" o:spid="_x0000_s1026" style="position:absolute;margin-left:332pt;margin-top:1.35pt;width:396pt;height:612pt;z-index:-251657216;mso-width-percent:500;mso-height-percent:1000;mso-position-horizontal-relative:page;mso-position-vertical-relative:margin;mso-width-percent:500;mso-height-percent:1000" coordsize="50292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">
                <v:rect id="Rectangle 3" o:spid="_x0000_s1027" style="position:absolute;width:50292;height:77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" fillcolor="#063b63 [814]" stroked="f" strokeweight="2pt">
                  <v:stroke miterlimit="4"/>
                  <v:textbox inset="3pt,3pt,3pt,3pt"/>
                </v:rect>
                <v:group id="Graphic 39" o:spid="_x0000_s1028" style="position:absolute;left:972;top:15564;width:47915;height:47549" coordorigin="51866,15855" coordsize="46952,4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41" o:spid="_x0000_s1029" style="position:absolute;left:51866;top:15855;width:46952;height:45486;visibility:visible;mso-wrap-style:square;v-text-anchor:middle" coordsize="4695230,4548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" path="m4644971,3170119v57842,-77866,74445,-161900,37223,-253952c4678492,2903911,4677079,2891080,4678024,2878313v-464,-50112,-3784,-100224,618,-150259c4686364,2637776,4671614,2554975,4614777,2482274v-10548,-14867,-14717,-33321,-11584,-51268c4612538,2332863,4588752,2241582,4554542,2149993,4435926,1832052,4309355,1517811,4136991,1224309,4009957,1007979,3862922,807608,3662680,651721,3497266,522972,3311310,445106,3101105,428530v-16217,-1311,-30889,-540,-29267,-24131c3073305,386744,3057628,388363,3047048,388132v-29808,-694,-48342,-16730,-66103,-39087c2926629,278891,2868495,211768,2806804,147980,2718537,59166,2611272,13603,2487250,4120,2441791,676,2396383,-609,2351027,265v-45408,-822,-90816,463,-136224,3855c2090550,13603,1983131,59166,1895250,148288v-61691,63788,-119826,130911,-174141,201065c1703347,371711,1684814,387901,1655005,388440v-10580,,-26256,-1387,-24789,16268c1632147,428299,1617165,427836,1600948,428838v-210204,16576,-396160,94442,-561574,223192c839131,807916,691865,1008287,565063,1224617,392698,1518196,266128,1832360,147820,2150301v-34210,91590,-57995,182871,-48651,281013c102303,2449262,98133,2467716,87586,2482582v-57146,72701,-72128,155579,-64174,245781c27814,2778089,24493,2828587,24030,2878621v945,12767,-468,25598,-4170,37854c-17362,3008990,-759,3092561,57082,3170427v8186,10948,12665,19506,6024,34231c24493,3290388,20709,3380821,28200,3472873v12433,152186,53439,297742,99774,442296c135696,3939454,146430,3960192,168208,3973761v26642,16653,36527,39473,34751,71005c202032,4062498,194618,4086397,214697,4098193v60698,35773,88190,94673,114060,155424c342580,4286229,361809,4319303,396096,4329325v47416,13954,66413,46257,78923,88275c478543,4427266,482910,4436604,488070,4445508v55602,111171,70815,120346,193679,100224c788936,4527923,883535,4484056,952033,4396475v61780,-78714,50891,-194280,-25252,-251562c903614,4127567,900679,4111762,905158,4087169v8186,-45718,6719,-93286,-25252,-128056c844846,3920566,847549,3884485,865079,3842468v8958,-21278,16526,-43174,23167,-65146c902224,3732222,901065,3687892,872801,3648265v-11429,-16036,-5637,-27986,,-42403c896810,3545974,905438,3481044,897899,3416978v-9267,-88197,-39384,-169609,-77919,-248555c812721,3153621,804535,3139975,808628,3121318v16602,-72019,8216,-147532,-23785,-214171c765846,2865669,769398,2827893,805771,2795435v26333,-23668,32665,-53966,22163,-88042c823455,2692744,819517,2679253,831255,2664142v54057,-69386,114137,-131833,189971,-178476c1050957,2467318,1058525,2474873,1062850,2505788v13823,100224,4402,200063,-9421,299439c1022539,3025719,999835,3246521,1017211,3469557v536,16589,-2768,33078,-9654,48185c975664,3602084,963385,3693288,994661,3774701v39919,103428,50474,215848,30504,324880c1009179,4192789,1044702,4259554,1115980,4312981v59308,44407,126957,72624,197076,94982c1545424,4481820,1785900,4511039,2027535,4521216v107650,4523,215198,5808,322642,3854c2457571,4527075,2565118,4525790,2672820,4521216v241635,-10177,482111,-39396,714478,-113253c3457418,4385605,3525066,4357388,3584375,4312981v71277,-53427,106800,-120192,90815,-213400c3655219,3990549,3665774,3878129,3705694,3774701v31275,-81413,18997,-172617,-12897,-256959c3685911,3502635,3682608,3486146,3683144,3469557v17376,-223036,-5483,-443838,-36218,-664330c3633103,2705851,3623759,2606320,3637505,2505788v4324,-30838,11892,-38548,41624,-20122c3754963,2532309,3815275,2594448,3869100,2664142v11738,15419,7723,28602,3321,43251c3861918,2741315,3868250,2771767,3894584,2795435v36295,32458,39925,70234,20928,111712c3883511,2973786,3875125,3049299,3891727,3121318v4247,18657,-4093,32303,-11352,47105c3841763,3247369,3811723,3328781,3802456,3416978v-7539,64066,1089,128996,25097,188884c3833423,3620279,3839214,3632229,3827553,3648265v-28109,39627,-29268,83957,-15444,129057c3818982,3799294,3826627,3821190,3835276,3842468v17530,42017,20233,78406,-14827,116645c3788478,3993883,3787011,4041451,3795196,4087169v4480,24593,1313,40398,-21622,57744c3697431,4202195,3686233,4317761,3748321,4396475v68730,87195,163330,131448,270285,149257c4141470,4566085,4156683,4556911,4212285,4445508v5159,-8904,9526,-18242,13050,-27908c4237846,4375737,4256843,4343279,4304258,4329325v34288,-10022,53517,-43096,67340,-75708c4397545,4192866,4424960,4133966,4485658,4098193v20078,-11796,12665,-35695,11738,-53427c4495620,4013234,4505119,3990414,4532147,3973761v21777,-13569,32434,-34307,40234,-58592c4618716,3770615,4659722,3625059,4672155,3472873v7722,-92052,3552,-182485,-34906,-268215c4632307,3189933,4636786,3181375,4644971,3170119xm931801,4178604v24711,30144,18842,61676,4865,93285c888787,4380517,706306,4487756,588771,4475498v-42319,-4317,-74367,-24516,-95372,-67998c716654,4396553,745304,4381519,931801,4178604xm876971,3989720v27569,81721,15445,133684,-47493,185029c740207,4247142,636418,4292936,525910,4319920v-69038,16807,-131281,-4164,-185338,-66765c576260,4269191,743605,4164187,876971,3989720xm1065398,2291232v-1003,33228,-10348,69386,-13746,99144c1050960,2399341,1048325,2408047,1043930,2415895v-2477,4284,-5574,8181,-9190,11564c999140,2461767,803068,2625286,800442,2702073v439,26033,-4832,51847,-15445,75631c783762,2780941,782449,2783563,782449,2783563v-5222,9425,-12072,17856,-20233,24902c739049,2830977,741675,2861275,753490,2887641v34365,76325,45871,154191,26565,236375c775885,3141440,786310,3153466,793338,3166804v69501,131062,101086,268446,63092,416315c853932,3595710,850208,3608027,845309,3619893v-7722,16036,-8571,21664,7723,39011c877280,3685502,875581,3728290,870098,3765912v-6196,44698,-22432,87419,-47493,124972c727002,4031891,596956,4123480,427449,4155629v-38095,7849,-77658,4419,-113828,-9868c267286,4127027,229910,4098348,229292,4042762v-463,-42172,-7722,-43328,-12047,-51809c206588,3968442,193074,3966591,173382,3944696v-16990,-18811,-24249,-36543,-35060,-63912c84806,3745636,38625,3441341,46734,3322845v1558,-20459,5180,-40710,10811,-60443c65886,3232566,79554,3205968,118244,3199724v-9576,-8250,-16140,-14186,-23168,-19737c21482,3119776,-4157,3042758,24416,2952941v14827,-46642,17453,-92514,17067,-140005c41483,2779554,44495,2745786,40865,2712712v-10116,-92977,14441,-173619,78691,-241848c122835,2467130,123972,2461981,122568,2457218v-11738,-113484,14596,-219491,54057,-325651c294546,1816632,418955,1504859,596725,1217139v31662,-51269,66490,-100687,99696,-151030c701827,1057937,706460,1051538,712329,1050690v7723,-694,14519,8403,16758,11333c898980,1291536,937592,1432081,937592,1432081v,,137768,507981,127806,859151xm3636964,4067047v7336,22666,-1622,31223,-22318,38548c3234703,4237736,2844876,4318686,2441842,4329171v-30374,771,-60646,1105,-90815,1002c2320858,4330071,2290586,4329736,2260211,4329171v-403033,-10253,-792861,-91204,-1172804,-223576c1066711,4098424,1057753,4090176,1065090,4067047v4725,-18190,8335,-36650,10811,-55277c1212433,4077840,1353136,4121168,1497622,4152931v271366,59749,546593,81721,823828,80256c2331335,4233187,2341142,4233187,2351027,4233187v9884,,19692,,29577,c2657839,4234652,2933066,4212680,3204431,4152931v144487,-31763,285189,-75091,421722,-141162c3628638,4030319,3632248,4048702,3636964,4066815r,232xm4113283,4475653v-117535,12026,-300016,-94982,-347895,-203610c3751410,4240280,3745541,4208902,3770253,4178758v186496,202915,215147,217948,438402,228896c4187650,4450982,4155756,4471181,4113283,4475498r,155xm4176144,4319688v-110663,-26983,-214298,-72778,-303569,-145170c3809715,4123557,3797513,4071595,3825082,3989489v133367,174466,300711,279471,536554,263050c4307425,4315371,4245182,4336341,4176144,4319534r,154xm4655320,3323153v7722,118265,-38072,422791,-91588,557939c4552920,3908462,4545661,3926194,4528672,3945005v-19692,21741,-33206,23591,-43863,46257c4480716,3999742,4473225,4000899,4472762,4043070v-618,55586,-37609,84265,-84329,103000c4352262,4160356,4312700,4163786,4274605,4155938v-169508,-32149,-299399,-123738,-395080,-265285c3854465,3853100,3838229,3810379,3832033,3765681v-5484,-37623,-7182,-80411,17066,-107009c3865007,3641326,3864158,3635544,3856435,3619662v-4898,-11867,-8623,-24184,-11120,-36774c3807321,3435327,3839060,3298252,3908407,3166573v7028,-13338,17453,-25365,13283,-42788c3902384,3041909,3913967,2963735,3948255,2887410v11815,-26366,14827,-56665,-8726,-79177c3931368,2801187,3924518,2792757,3919296,2783331v,,-1313,-2621,-2549,-5859c3906135,2753689,3900863,2727875,3901302,2701842v-2316,-77096,-198697,-240307,-234298,-274614c3663389,2423845,3660292,2419948,3657815,2415664v-4396,-7848,-7031,-16555,-7723,-25519c3646694,2360695,3637350,2324229,3636346,2291000v-9961,-350938,128192,-858919,128192,-858919c3764538,1432081,3802610,1291844,3973044,1062023v2239,-2930,8803,-12027,16758,-11333c3995671,1051230,4000304,1057628,4005710,1066109v33206,50343,68034,99761,99696,151030c4283022,1504705,4407353,1816632,4525120,2131799v39616,106160,65949,212166,54057,325650c4577773,2462213,4578910,2467362,4582189,2471095v64250,68230,88807,148872,78691,241849c4657250,2745940,4660880,2779708,4660262,2813168v-386,47413,2317,93362,17144,140005c4705901,3042989,4680263,3120007,4606669,3180219v-6796,5550,-13361,11487,-23168,19736c4622113,3206200,4635859,3232798,4644199,3262634v5731,19697,9456,39921,11121,60365l4655320,3323153xe" fillcolor="#c2260c [2409]" stroked="f" strokeweight=".21422mm">
                    <v:stroke joinstyle="miter"/>
                    <v:path arrowok="t" o:connecttype="custom" o:connectlocs="4644972,3170119;4682195,2916167;4678025,2878313;4678643,2728054;4614778,2482274;4603194,2431006;4554543,2149993;4136992,1224309;3662681,651721;3101106,428530;3071839,404399;3047049,388132;2980946,349045;2806805,147980;2487251,4120;2351028,265;2214803,4120;1895250,148288;1721109,349353;1655005,388440;1630216,404708;1600948,428838;1039374,652030;565063,1224617;147820,2150301;99169,2431314;87586,2482582;23412,2728363;24030,2878621;19860,2916475;57082,3170427;63106,3204658;28200,3472873;127974,3915169;168208,3973761;202959,4044766;214697,4098193;328757,4253617;396096,4329325;475019,4417600;488070,4445508;681749,4545732;952033,4396475;926781,4144913;905158,4087169;879906,3959113;865079,3842468;888246,3777322;872801,3648265;872801,3605862;897899,3416978;819980,3168423;808628,3121318;784843,2907147;805771,2795435;827934,2707393;831255,2664142;1021226,2485666;1062850,2505788;1053429,2805227;1017211,3469557;1007557,3517742;994661,3774701;1025165,4099581;1115980,4312981;1313056,4407963;2027535,4521216;2350178,4525070;2672821,4521216;3387299,4407963;3584376,4312981;3675191,4099581;3705695,3774701;3692798,3517742;3683145,3469557;3646927,2805227;3637506,2505788;3679130,2485666;3869101,2664142;3872422,2707393;3894585,2795435;3915513,2907147;3891728,3121318;3880376,3168423;3802457,3416978;3827554,3605862;3827554,3648265;3812110,3777322;3835277,3842468;3820450,3959113;3795197,4087169;3773575,4144913;3748322,4396475;4018607,4545732;4212286,4445508;4225336,4417600;4304259,4329325;4371599,4253617;4485659,4098193;4497397,4044766;4532148,3973761;4572382,3915169;4672156,3472873;4637250,3204658;4644972,3170119;931801,4178604;936666,4271889;588771,4475498;493399,4407500;931801,4178604;876971,3989720;829478,4174749;525910,4319920;340572,4253155;876971,3989720;1065398,2291232;1051652,2390376;1043930,2415895;1034740,2427459;800442,2702073;784997,2777704;782449,2783563;762216,2808465;753490,2887641;780055,3124016;793338,3166804;856430,3583119;845309,3619893;853032,3658904;870098,3765912;822605,3890884;427449,4155629;313621,4145761;229292,4042762;217245,3990953;173382,3944696;138322,3880784;46734,3322845;57545,3262402;118244,3199724;95076,3179987;24416,2952941;41483,2812936;40865,2712712;119556,2470864;122568,2457218;176625,2131567;596725,1217139;696421,1066109;712329,1050690;729087,1062023;937592,1432081;1065398,2291232;3636965,4067047;3614647,4105595;2441843,4329171;2351028,4330173;2260211,4329171;1087407,4105595;1065090,4067047;1075901,4011770;1497622,4152931;2321450,4233187;2351028,4233187;2380605,4233187;3204432,4152931;3626154,4011769;3636965,4066815;4113284,4475653;3765389,4272043;3770254,4178758;4208656,4407654;4113284,4475498;4176145,4319688;3872576,4174518;3825083,3989489;4361637,4252539;4176145,4319534;4655321,3323153;4563733,3881092;4528673,3945005;4484810,3991262;4472763,4043070;4388434,4146070;4274606,4155938;3879526,3890653;3832034,3765681;3849100,3658672;3856436,3619662;3845316,3582888;3908408,3166573;3921691,3123785;3948256,2887410;3939530,2808233;3919297,2783331;3916748,2777472;3901303,2701842;3667005,2427228;3657816,2415664;3650093,2390145;3636347,2291000;3764539,1432081;3973045,1062023;3989803,1050690;4005711,1066109;4105407,1217139;4525121,2131799;4579178,2457449;4582190,2471095;4660881,2712944;4660263,2813168;4677407,2953173;4606670,3180219;4583502,3199955;4644200,3262634;4655321,3322999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  <v:shape id="Freeform 42" o:spid="_x0000_s1030" style="position:absolute;left:56800;top:57545;width:4788;height:3547;visibility:visible;mso-wrap-style:square;v-text-anchor:middle" coordsize="478790,354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" path="m,238456c175005,229082,336466,141491,439560,v8736,11646,16485,23999,23167,36929c472474,56115,479938,76375,484968,97294,502575,183795,141629,412460,67957,347392,59956,339743,52523,331524,45717,322798,25730,297520,10264,268987,,238456xe" fillcolor="#5eccf3 [3205]" stroked="f" strokeweight=".21422mm">
                    <v:stroke joinstyle="miter"/>
                    <v:path arrowok="t" o:connecttype="custom" o:connectlocs="0,238457;439560,0;462727,36929;484968,97294;67957,347393;45717,322799;0,238457" o:connectangles="0,0,0,0,0,0,0"/>
                  </v:shape>
                  <v:shape id="Freeform 43" o:spid="_x0000_s1031" style="position:absolute;left:55198;top:55611;width:5637;height:3623;visibility:visible;mso-wrap-style:square;v-text-anchor:middle" coordsize="563736,362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" path="m,261199c211433,258415,410926,162882,545434,v10865,20682,17581,43282,19770,66533c568218,101010,561362,135633,545434,166372,431409,277039,284686,348061,127034,368902,115424,358491,102236,349982,87958,343691,70892,335982,65332,337832,50427,329583,37399,322389,26032,312539,17067,300672,8543,288925,2716,275448,,261199xe" fillcolor="#5eccf3 [3205]" stroked="f" strokeweight=".21422mm">
                    <v:stroke joinstyle="miter"/>
                    <v:path arrowok="t" o:connecttype="custom" o:connectlocs="0,261199;545435,0;565205,66533;545435,166372;127034,368902;87958,343691;50427,329583;17067,300672;0,261199" o:connectangles="0,0,0,0,0,0,0,0,0"/>
                  </v:shape>
                  <v:shape id="Freeform 44" o:spid="_x0000_s1032" style="position:absolute;left:97906;top:50146;width:77;height:78;visibility:visible;mso-wrap-style:square;v-text-anchor:middle" coordsize="7722,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" path="m8240,232l54,6091c-564,-1619,4224,-231,8935,848l8240,232xe" fillcolor="#2d2b76" stroked="f" strokeweight=".21422mm">
                    <v:stroke joinstyle="miter"/>
                    <v:path arrowok="t" o:connecttype="custom" o:connectlocs="8240,1788720;54,46961610;8935,6538080" o:connectangles="0,0,0"/>
                  </v:shape>
                  <v:shape id="Freeform 45" o:spid="_x0000_s1033" style="position:absolute;left:89097;top:57545;width:4788;height:3547;visibility:visible;mso-wrap-style:square;v-text-anchor:middle" coordsize="478790,354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" path="m485591,238456c310586,229082,149125,141491,46031,,37295,11646,29546,23999,22863,36929,13117,56115,5652,76375,623,97294v-17607,86501,343339,315166,417011,250098c425635,339743,433068,331524,439874,322798v19987,-25278,35453,-53811,45717,-84342xe" fillcolor="#5eccf3 [3205]" stroked="f" strokeweight=".21422mm">
                    <v:stroke joinstyle="miter"/>
                    <v:path arrowok="t" o:connecttype="custom" o:connectlocs="485591,238457;46031,0;22863,36929;623,97294;417634,347393;439874,322799;485591,238457" o:connectangles="0,0,0,0,0,0,0"/>
                  </v:shape>
                  <v:shape id="Freeform 46" o:spid="_x0000_s1034" style="position:absolute;left:89898;top:55611;width:5638;height:3623;visibility:visible;mso-wrap-style:square;v-text-anchor:middle" coordsize="563736,362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" path="m565588,261199c354263,258325,154902,162800,20463,,9598,20682,2883,43282,693,66533v-3014,34477,3842,69100,19770,99839c134488,277039,281211,348061,438863,368902v11610,-10411,24799,-18920,39076,-25211c495005,335982,500565,337832,515469,329583v13029,-7194,24396,-17044,33361,-28911c557244,288898,562965,275423,565588,261199xe" fillcolor="#5eccf3 [3205]" stroked="f" strokeweight=".21422mm">
                    <v:stroke joinstyle="miter"/>
                    <v:path arrowok="t" o:connecttype="custom" o:connectlocs="565589,261199;20463,0;693,66533;20463,166372;438864,368902;477940,343691;515470,329583;548831,300672;565589,261199" o:connectangles="0,0,0,0,0,0,0,0,0"/>
                  </v:shape>
                  <v:shape id="Freeform 47" o:spid="_x0000_s1035" style="position:absolute;left:62397;top:55681;width:25947;height:3547;visibility:visible;mso-wrap-style:square;v-text-anchor:middle" coordsize="2594732,354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" path="m2596123,c2373307,93063,2140751,160919,1902804,202298v-276462,47877,-492767,47953,-621655,47414c1084195,251081,887499,235216,693319,202298,455352,161004,222787,93146,,,13369,39216,13369,81746,,120963,410884,291582,853301,373402,1298139,361038v444837,12365,887255,-69456,1298139,-240075c2582909,81746,2582909,39216,2596278,r-155,xe" fillcolor="#5eccf3 [3205]" stroked="f" strokeweight=".21422mm">
                    <v:stroke joinstyle="miter"/>
                    <v:path arrowok="t" o:connecttype="custom" o:connectlocs="2596124,0;1902805,202299;1281149,249713;693319,202299;0,0;0,120963;1298140,361039;2596279,120963;2596279,0" o:connectangles="0,0,0,0,0,0,0,0,0"/>
                  </v:shape>
                  <v:shape id="Freeform 48" o:spid="_x0000_s1036" style="position:absolute;left:62268;top:57225;width:26179;height:3161;visibility:visible;mso-wrap-style:square;v-text-anchor:middle" coordsize="2617900,316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" path="m1256290,318096c1089709,316013,923478,302309,758812,277081,508201,238083,262645,171691,26572,79100,16707,72156,9021,62558,4409,51422,-1988,34759,-1404,16228,6031,,86189,32766,185500,70003,299869,105235v126109,38237,254337,69126,384036,92515c897072,237065,1113420,256653,1330194,256265v198966,-1618,397411,-20553,593082,-56588c2159377,158565,2391235,96065,2615977,12952v6623,12916,7216,28086,1621,41478c2612261,65279,2603265,73905,2592192,78792v-29732,15419,-150896,58284,-316619,111788c1943222,279267,1600285,322170,1256291,318096r-1,xe" fillcolor="#5eccf3 [3205]" stroked="f" strokeweight=".21422mm">
                    <v:stroke joinstyle="miter"/>
                    <v:path arrowok="t" o:connecttype="custom" o:connectlocs="1256290,318096;758812,277081;26572,79100;4409,51422;6031,0;299869,105235;683905,197750;1330194,256265;1923276,199677;2615977,12952;2617598,54430;2592192,78792;2275573,190580;1256291,318096" o:connectangles="0,0,0,0,0,0,0,0,0,0,0,0,0,0"/>
                  </v:shape>
                  <v:shape id="Freeform 49" o:spid="_x0000_s1037" style="position:absolute;left:69761;top:18231;width:11121;height:1388;visibility:visible;mso-wrap-style:square;v-text-anchor:middle" coordsize="1112028,138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" path="m,142209c84249,95475,174294,60015,267813,36743,361824,13026,458355,705,555319,45v97002,-841,193749,10058,288124,32457c937314,54465,1027751,89091,1112260,135425,1021276,109326,928766,88857,835257,74134,742775,60093,649326,53365,555783,54012r-35215,540c508907,54552,497401,55631,485586,56016v-23167,540,-46335,3007,-69888,4549c369363,64882,322900,70742,276308,78143,183036,94114,90776,115506,,142209xe" fillcolor="#5eccf3 [3205]" stroked="f" strokeweight=".21422mm">
                    <v:stroke joinstyle="miter"/>
                    <v:path arrowok="t" o:connecttype="custom" o:connectlocs="0,142210;267813,36743;555319,45;843443,32502;1112260,135426;835257,74135;555783,54012;520568,54552;485586,56016;415698,60565;276308,78144;0,142210" o:connectangles="0,0,0,0,0,0,0,0,0,0,0,0"/>
                  </v:shape>
                  <v:shape id="Freeform 50" o:spid="_x0000_s1038" style="position:absolute;left:69983;top:17196;width:10580;height:1773;visibility:visible;mso-wrap-style:square;v-text-anchor:middle" coordsize="1057971,177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" path="m,177975c37145,148821,76933,123192,118848,101419,203541,57233,294802,26934,389133,11680,412300,7208,436626,5512,460488,2891,472380,1658,484427,1735,496397,1041,508367,347,520337,-347,532384,193v23939,771,48033,616,71895,3315l640034,6977v11893,1619,23785,3315,35601,5166c722866,20135,769357,31996,814638,47606v89947,30776,173737,77182,247504,137076c979040,143900,892032,111588,802437,88236,758270,77101,713478,68605,668298,62794l634474,58939,600495,56627c577869,54314,555165,54776,532461,54160v-11352,-694,-22704,385,-34056,539c487053,54853,475701,55085,464426,56010v-22626,1773,-45330,3007,-67880,6245c385272,63796,373842,64567,362722,66726r-33747,5551c317700,74050,306657,76826,295382,78984r-16834,3392l261944,86462v-44752,10605,-88888,23654,-132207,39088c118771,129328,108037,133259,97071,137500l64637,150220c43014,159112,21468,168363,,177975xe" fillcolor="#5eccf3 [3205]" stroked="f" strokeweight=".21422mm">
                    <v:stroke joinstyle="miter"/>
                    <v:path arrowok="t" o:connecttype="custom" o:connectlocs="0,177975;118848,101419;389133,11680;460488,2891;496397,1041;532384,193;604279,3508;640034,6977;675635,12143;814638,47606;1062142,184682;802437,88236;668298,62794;634474,58939;600495,56627;532461,54160;498405,54699;464426,56010;396546,62255;362722,66726;328975,72277;295382,78984;278548,82376;261944,86462;129737,125550;97071,137500;64637,150220;0,177975" o:connectangles="0,0,0,0,0,0,0,0,0,0,0,0,0,0,0,0,0,0,0,0,0,0,0,0,0,0,0,0"/>
                  </v:shape>
                  <v:shape id="Freeform 51" o:spid="_x0000_s1039" style="position:absolute;left:52027;top:26349;width:10503;height:31069;visibility:visible;mso-wrap-style:square;v-text-anchor:middle" coordsize="1050249,3106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" path="m715353,11371c713191,8364,706550,-656,698595,38v-5869,540,-10502,6939,-15444,15419c649867,65800,615116,115218,583377,166487,405761,454053,281430,765904,163663,1081147v-39616,106160,-65949,212166,-54057,325650c110974,1411574,109810,1416718,106518,1420443v-64251,68230,-88808,148872,-78692,241849c31456,1695288,27826,1728979,28521,1762516v386,47413,-2317,93362,-17144,140005c-17118,1992260,8443,2069355,82115,2129490v6795,5628,13282,11487,23167,19813c66670,2155548,52847,2182146,44506,2211982v-5606,19735,-9202,39986,-10734,60442c24969,2390535,71072,2694830,124588,2829978v10889,27369,18070,45101,35137,63912c179340,2915631,192854,2917481,203511,2940147v4093,8558,11584,9714,12047,51886c216176,3047618,253166,3076221,299887,3095032v36185,14225,75729,17653,113828,9869c583222,3072752,713114,2981548,808794,2839615v25104,-37644,41342,-80475,47493,-125280c861847,2676713,863546,2633925,839221,2607327v-15909,-17424,-15445,-23129,-7723,-39088c836407,2556403,840132,2544110,842619,2531542v37994,-147561,6332,-284636,-63093,-416315c772499,2101967,762151,2089940,766244,2072516v19306,-81875,7722,-160050,-26488,-236374c727863,1809775,724929,1779476,748405,1756888v8183,-7016,15058,-15420,20310,-24825c768715,1732063,770028,1729442,771263,1726204v10601,-23788,15872,-49599,15445,-75631c789025,1573478,985406,1410267,1021084,1375959v3541,-3431,6606,-7320,9112,-11564c1034534,1356523,1037165,1347829,1037918,1338876v3321,-29450,12743,-65993,13669,-99144c1061549,888793,923472,380812,923472,380735v,-77,-38071,-139851,-208119,-369364xe" stroked="f" strokeweight=".21422mm">
                    <v:stroke joinstyle="miter"/>
                    <v:path arrowok="t" o:connecttype="custom" o:connectlocs="715353,11371;698595,38;683151,15457;583377,166487;163663,1081147;109606,1406797;106518,1420443;27826,1662293;28521,1762517;11377,1902522;82115,2129491;105282,2149304;44506,2211983;33772,2272425;124588,2829979;159725,2893891;203511,2940148;215558,2992034;299887,3095033;413715,3104902;808794,2839616;856287,2714336;839221,2607328;831498,2568240;842619,2531543;779526,2115228;766244,2072517;739756,1836143;748405,1756889;768715,1732064;771263,1726205;786708,1650574;1021084,1375959;1030196,1364395;1037918,1338876;1051587,1239732;923472,380735;715353,11371" o:connectangles="0,0,0,0,0,0,0,0,0,0,0,0,0,0,0,0,0,0,0,0,0,0,0,0,0,0,0,0,0,0,0,0,0,0,0,0,0,0"/>
                  </v:shape>
                  <v:shape id="Freeform 52" o:spid="_x0000_s1040" style="position:absolute;left:88217;top:26349;width:10503;height:31069;visibility:visible;mso-wrap-style:square;v-text-anchor:middle" coordsize="1050249,3106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" path="m336679,11371c338918,8364,345482,-656,353436,38v5869,540,10580,6939,15908,15419c402628,65800,437379,115218,469118,166487v177616,287566,301869,599417,419636,914660c928448,1187307,954704,1293313,942811,1406797v-1345,4766,-215,9887,3012,13646c1010151,1488673,1034631,1569315,1024515,1662292v-3553,32996,,66687,-618,100224c1023511,1809929,1026213,1855878,1041041,1902521v28496,89739,2857,166834,-70738,226969c963507,2135118,956943,2140977,947136,2149303v38612,6245,52358,32843,60775,62679c1013517,2231717,1017114,2251968,1018646,2272424v8108,118265,-37995,422791,-91588,557940c916246,2857732,908987,2875465,891998,2894276v-19692,21740,-33129,23591,-43864,46257c844119,2949091,836628,2950247,836087,2992418v-617,55586,-37530,84188,-84328,103000c715606,3109663,676080,3113092,638008,3105286,468114,3073137,338609,2981933,242929,2840001v-25054,-37776,-41163,-80751,-47107,-125666c190262,2676713,188563,2633925,212888,2607327v15908,-17424,15445,-23129,7723,-39088c215712,2556392,211962,2544104,209413,2531542v-37917,-147561,-6255,-284636,63092,-416315c279533,2101967,289958,2089940,285865,2072516v-19306,-81875,-7722,-160050,26488,-236374c324246,1809775,327180,1779476,303627,1756888v-8144,-7032,-14992,-15434,-20233,-24825c283394,1732063,282081,1729442,280846,1726204v-10605,-23786,-15877,-49599,-15445,-75631c263084,1573478,66703,1410267,31102,1375959v-3596,-3400,-6690,-7294,-9189,-11564c17573,1356524,14941,1347829,14190,1338876,10793,1309426,1448,1272883,522,1239732,-9517,888793,128637,380812,128637,380735v,-77,37994,-139851,208042,-369364xe" stroked="f" strokeweight=".21422mm">
                    <v:stroke joinstyle="miter"/>
                    <v:path arrowok="t" o:connecttype="custom" o:connectlocs="336679,11371;353436,38;369344,15457;469118,166487;888754,1081147;942811,1406797;945823,1420443;1024515,1662293;1023897,1762517;1041041,1902522;970303,2129491;947136,2149304;1007911,2211983;1018646,2272425;927058,2830365;891998,2894277;848134,2940534;836087,2992419;751759,3095419;638008,3105287;242929,2840002;195822,2714336;212888,2607328;220611,2568240;209413,2531543;272505,2115228;285865,2072517;312353,1836143;303627,1756889;283394,1732064;280846,1726205;265401,1650574;31102,1375959;21913,1364395;14190,1338876;522,1239732;128637,380735;336679,11371" o:connectangles="0,0,0,0,0,0,0,0,0,0,0,0,0,0,0,0,0,0,0,0,0,0,0,0,0,0,0,0,0,0,0,0,0,0,0,0,0,0"/>
                  </v:shape>
                </v:group>
                <w10:wrap anchorx="page" anchory="margin"/>
              </v:group>
            </w:pict>
          </mc:Fallback>
        </mc:AlternateContent>
      </w:r>
      <w:r w:rsidR="00B3308E">
        <w:rPr>
          <w:b w:val="0"/>
        </w:rPr>
        <w:t xml:space="preserve">  </w:t>
      </w:r>
      <w:r w:rsidR="00B3308E">
        <w:rPr>
          <w:b w:val="0"/>
        </w:rPr>
        <w:tab/>
        <w:t>MMM</w:t>
      </w:r>
      <w:r w:rsidR="000324B8">
        <w:rPr>
          <w:noProof/>
        </w:rPr>
        <mc:AlternateContent>
          <mc:Choice Requires="wpg">
            <w:drawing>
              <wp:inline distT="0" distB="0" distL="0" distR="0" wp14:anchorId="53C788ED" wp14:editId="28DCDC58">
                <wp:extent cx="5752465" cy="7213600"/>
                <wp:effectExtent l="0" t="0" r="635" b="0"/>
                <wp:docPr id="2" name="Group 2">
                  <a:extLst xmlns:a="http://schemas.openxmlformats.org/drawingml/2006/main">
                    <a:ext uri="{C183D7F6-B498-43B3-948B-1728B52AA6E4}">
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2465" cy="7213600"/>
                          <a:chOff x="-1113817" y="0"/>
                          <a:chExt cx="5916488" cy="6760824"/>
                        </a:xfrm>
                      </wpg:grpSpPr>
                      <wps:wsp>
                        <wps:cNvPr id="35" name="Text Box 35"/>
                        <wps:cNvSpPr txBox="1"/>
                        <wps:spPr>
                          <a:xfrm>
                            <a:off x="-1009320" y="0"/>
                            <a:ext cx="5094227" cy="41017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:rsidR="00B3308E" w:rsidRPr="00B3308E" w:rsidRDefault="00B3308E" w:rsidP="00B3308E">
                              <w:pPr>
                                <w:pStyle w:val="Title"/>
                                <w:jc w:val="both"/>
                              </w:pPr>
                              <w:r>
                                <w:t>SPORTS GALA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  <a:prstTxWarp prst="textArchUp">
                            <a:avLst>
                              <a:gd name="adj" fmla="val 11121478"/>
                            </a:avLst>
                          </a:prstTxWarp>
                          <a:noAutofit/>
                        </wps:bodyPr>
                      </wps:wsp>
                      <wps:wsp>
                        <wps:cNvPr id="1" name="Text Box 1"/>
                        <wps:cNvSpPr txBox="1"/>
                        <wps:spPr>
                          <a:xfrm>
                            <a:off x="-121096" y="2105025"/>
                            <a:ext cx="3588139" cy="28930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B08E5" w:rsidRPr="00550D34" w:rsidRDefault="00B3308E" w:rsidP="00B3308E">
                              <w:pPr>
                                <w:pStyle w:val="Subtitle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-330105" y="2142515"/>
                            <a:ext cx="4261946" cy="499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:rsidR="00B3308E" w:rsidRPr="000324B8" w:rsidRDefault="00B3308E" w:rsidP="00B3308E">
                              <w:r>
                                <w:t>RONALDO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-1113817" y="5524500"/>
                            <a:ext cx="5916488" cy="12363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:rsidR="000F7FDC" w:rsidRPr="00661A68" w:rsidRDefault="00B3308E" w:rsidP="00B3308E">
                              <w:pPr>
                                <w:pStyle w:val="Heading1"/>
                                <w:rPr>
                                  <w:b w:val="0"/>
                                </w:rPr>
                              </w:pPr>
                              <w:r>
                                <w:t>UET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C788ED" id="Group 2" o:spid="_x0000_s1026" style="width:452.95pt;height:568pt;mso-position-horizontal-relative:char;mso-position-vertical-relative:line" coordorigin="-11138" coordsize="59164,67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27" type="#_x0000_t202" style="position:absolute;left:-10093;width:50942;height:41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" filled="f" stroked="f" strokeweight=".5pt">
                  <v:textbox inset="4pt,4pt,4pt,4pt">
                    <w:txbxContent>
                      <w:p w:rsidR="00B3308E" w:rsidRPr="00B3308E" w:rsidRDefault="00B3308E" w:rsidP="00B3308E">
                        <w:pPr>
                          <w:pStyle w:val="Title"/>
                          <w:jc w:val="both"/>
                        </w:pPr>
                        <w:r>
                          <w:t>SPORTS GALA</w:t>
                        </w:r>
                      </w:p>
                    </w:txbxContent>
                  </v:textbox>
                </v:shape>
                <v:shape id="Text Box 1" o:spid="_x0000_s1028" type="#_x0000_t202" style="position:absolute;left:-1210;top:21050;width:35880;height:28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" filled="f" stroked="f" strokeweight=".5pt">
                  <v:textbox>
                    <w:txbxContent>
                      <w:p w:rsidR="00BB08E5" w:rsidRPr="00550D34" w:rsidRDefault="00B3308E" w:rsidP="00B3308E">
                        <w:pPr>
                          <w:pStyle w:val="Subtitle"/>
                        </w:pPr>
                        <w:r>
                          <w:t>7</w:t>
                        </w:r>
                      </w:p>
                    </w:txbxContent>
                  </v:textbox>
                </v:shape>
                <v:shape id="Text Box 22" o:spid="_x0000_s1029" type="#_x0000_t202" style="position:absolute;left:-3301;top:21425;width:42619;height:4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" filled="f" stroked="f" strokeweight=".5pt">
                  <v:textbox inset="4pt,4pt,4pt,4pt">
                    <w:txbxContent>
                      <w:p w:rsidR="00B3308E" w:rsidRPr="000324B8" w:rsidRDefault="00B3308E" w:rsidP="00B3308E">
                        <w:r>
                          <w:t>RONALDO</w:t>
                        </w:r>
                      </w:p>
                    </w:txbxContent>
                  </v:textbox>
                </v:shape>
                <v:shape id="Text Box 36" o:spid="_x0000_s1030" type="#_x0000_t202" style="position:absolute;left:-11138;top:55245;width:59164;height:12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" filled="f" stroked="f" strokeweight=".5pt">
                  <v:textbox inset="4pt,4pt,4pt,4pt">
                    <w:txbxContent>
                      <w:p w:rsidR="000F7FDC" w:rsidRPr="00661A68" w:rsidRDefault="00B3308E" w:rsidP="00B3308E">
                        <w:pPr>
                          <w:pStyle w:val="Heading1"/>
                          <w:rPr>
                            <w:b w:val="0"/>
                          </w:rPr>
                        </w:pPr>
                        <w:r>
                          <w:t>UET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7416"/>
        <w:gridCol w:w="7416"/>
      </w:tblGrid>
      <w:tr w:rsidR="005340EF" w:rsidTr="00990F11">
        <w:trPr>
          <w:trHeight w:val="5184"/>
        </w:trPr>
        <w:tc>
          <w:tcPr>
            <w:tcW w:w="7411" w:type="dxa"/>
          </w:tcPr>
          <w:p w:rsidR="005340EF" w:rsidRDefault="005340EF" w:rsidP="00B3308E">
            <w:pPr>
              <w:jc w:val="both"/>
            </w:pPr>
          </w:p>
        </w:tc>
        <w:tc>
          <w:tcPr>
            <w:tcW w:w="7411" w:type="dxa"/>
            <w:vAlign w:val="bottom"/>
          </w:tcPr>
          <w:p w:rsidR="005340EF" w:rsidRDefault="005340EF" w:rsidP="00B3308E"/>
        </w:tc>
      </w:tr>
    </w:tbl>
    <w:p w:rsidR="005340EF" w:rsidRPr="00B3308E" w:rsidRDefault="00367145" w:rsidP="00B3308E">
      <w:pPr>
        <w:jc w:val="both"/>
        <w:rPr>
          <w:color w:val="B4DCFA" w:themeColor="background2"/>
          <w:sz w:val="52"/>
          <w:szCs w:val="52"/>
        </w:rPr>
      </w:pPr>
      <w:r w:rsidRPr="00B3308E">
        <w:rPr>
          <w:noProof/>
          <w:color w:val="B4DCFA" w:themeColor="background2"/>
          <w:sz w:val="52"/>
          <w:szCs w:val="5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E3FD531" wp14:editId="41E2830E">
                <wp:simplePos x="0" y="0"/>
                <wp:positionH relativeFrom="page">
                  <wp:align>right</wp:align>
                </wp:positionH>
                <wp:positionV relativeFrom="paragraph">
                  <wp:posOffset>-4203700</wp:posOffset>
                </wp:positionV>
                <wp:extent cx="10557933" cy="8860536"/>
                <wp:effectExtent l="0" t="0" r="0" b="0"/>
                <wp:wrapNone/>
                <wp:docPr id="18" name="Group 18">
                  <a:extLst xmlns:a="http://schemas.openxmlformats.org/drawingml/2006/main">
                    <a:ext uri="{C183D7F6-B498-43B3-948B-1728B52AA6E4}">
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57933" cy="8860536"/>
                          <a:chOff x="0" y="0"/>
                          <a:chExt cx="10557933" cy="8860536"/>
                        </a:xfrm>
                      </wpg:grpSpPr>
                      <wps:wsp>
                        <wps:cNvPr id="21" name="Rectangle 21">
                          <a:extLst>
                            <a:ext uri="{C183D7F6-B498-43B3-948B-1728B52AA6E4}">
        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99533" y="541867"/>
                            <a:ext cx="5029200" cy="77724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ectangle 53">
                          <a:extLst>
                            <a:ext uri="{C183D7F6-B498-43B3-948B-1728B52AA6E4}">
        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5528733" y="541867"/>
                            <a:ext cx="5029200" cy="77724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:rsid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  <w:r w:rsidRPr="00B3308E">
                                <w:rPr>
                                  <w:rFonts w:ascii="Bahnschrift Condensed" w:hAnsi="Bahnschrift Condensed"/>
                                </w:rPr>
                                <w:t>WE ARE INVITED OUR WORTHLY TEACHER TO ATTEND SPORT GALA</w:t>
                              </w:r>
                            </w:p>
                            <w:p w:rsid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</w:p>
                            <w:p w:rsid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</w:p>
                            <w:p w:rsid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  <w:r>
                                <w:rPr>
                                  <w:rFonts w:ascii="Bahnschrift Condensed" w:hAnsi="Bahnschrift Condensed"/>
                                </w:rPr>
                                <w:t>20 NOV, 2025</w:t>
                              </w:r>
                            </w:p>
                            <w:p w:rsid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  <w:r>
                                <w:rPr>
                                  <w:rFonts w:ascii="Bahnschrift Condensed" w:hAnsi="Bahnschrift Condensed"/>
                                </w:rPr>
                                <w:t>7AM-2PM</w:t>
                              </w:r>
                            </w:p>
                            <w:p w:rsid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  <w:r>
                                <w:rPr>
                                  <w:rFonts w:ascii="Bahnschrift Condensed" w:hAnsi="Bahnschrift Condensed"/>
                                </w:rPr>
                                <w:t>JUNAID JAMSHED SPORTS GROUND</w:t>
                              </w:r>
                            </w:p>
                            <w:p w:rsid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</w:p>
                            <w:p w:rsidR="00B3308E" w:rsidRP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  <w:r w:rsidRPr="00B3308E">
                                <w:rPr>
                                  <w:rFonts w:ascii="Bahnschrift Condensed" w:hAnsi="Bahnschrift Condensed"/>
                                </w:rPr>
                                <w:t>“TALENT WINS GAMES, BUT TEAMWORK AND INTELLIGENCE WIN CHAMPIONSHIPS.”</w:t>
                              </w:r>
                            </w:p>
                            <w:p w:rsid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</w:p>
                            <w:p w:rsid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</w:p>
                            <w:p w:rsid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</w:p>
                            <w:p w:rsid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</w:p>
                            <w:p w:rsid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</w:p>
                            <w:p w:rsid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</w:p>
                            <w:p w:rsid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</w:p>
                            <w:p w:rsid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</w:p>
                            <w:p w:rsidR="00B3308E" w:rsidRPr="00B3308E" w:rsidRDefault="00B3308E" w:rsidP="00B3308E">
                              <w:pPr>
                                <w:jc w:val="both"/>
                                <w:rPr>
                                  <w:rFonts w:ascii="Bahnschrift Condensed" w:hAnsi="Bahnschrift Condensed"/>
                                </w:rPr>
                              </w:pPr>
                              <w:r w:rsidRPr="00B3308E">
                                <w:rPr>
                                  <w:rFonts w:ascii="Bahnschrift Condensed" w:hAnsi="Bahnschrift Condense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6" name="Group 66">
                          <a:extLst>
                            <a:ext uri="{C183D7F6-B498-43B3-948B-1728B52AA6E4}">
        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687568" cy="8860536"/>
                            <a:chOff x="0" y="0"/>
                            <a:chExt cx="5689661" cy="8861077"/>
                          </a:xfr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g:grpSpPr>
                        <pic:pic xmlns:pic="http://schemas.openxmlformats.org/drawingml/2006/picture">
                          <pic:nvPicPr>
                            <pic:cNvPr id="54" name="Graphic 54" descr="Footba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9800000">
                              <a:off x="88490" y="4291781"/>
                              <a:ext cx="2258695" cy="225869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0" name="Graphic 60" descr="Soccer ba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29896" y="6430297"/>
                              <a:ext cx="2430780" cy="243078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7" name="Graphic 57" descr="Golf clubs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6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2648674">
                              <a:off x="2389238" y="457200"/>
                              <a:ext cx="2934970" cy="293497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6" name="Graphic 56" descr="Basketba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20484764">
                              <a:off x="619432" y="0"/>
                              <a:ext cx="2254250" cy="22542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8" name="Graphic 58" descr="Baseball bat and ba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7977424">
                              <a:off x="1238915" y="2746017"/>
                              <a:ext cx="2873375" cy="28733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1" name="Graphic 61" descr="Sport balls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695111">
                              <a:off x="486696" y="6091084"/>
                              <a:ext cx="2688590" cy="268859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2" name="Graphic 62" descr="Sport balls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2145532">
                              <a:off x="0" y="2330246"/>
                              <a:ext cx="2045970" cy="204597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4" name="Graphic 64" descr="Tennis racket and ba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5400000" flipH="1">
                              <a:off x="3141406" y="4247536"/>
                              <a:ext cx="2548255" cy="254825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5" name="Graphic 65" descr="Table tennis paddle and ba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6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7055064">
                              <a:off x="3908322" y="2654710"/>
                              <a:ext cx="1607820" cy="160782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3FD531" id="Group 18" o:spid="_x0000_s1031" style="position:absolute;left:0;text-align:left;margin-left:780.15pt;margin-top:-331pt;width:831.35pt;height:697.7pt;z-index:-251655168;mso-position-horizontal:right;mso-position-horizontal-relative:page;mso-position-vertical-relative:text" coordsize="105579,88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">
                <v:rect id="Rectangle 21" o:spid="_x0000_s1032" style="position:absolute;left:4995;top:5418;width:50292;height:77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" fillcolor="#c2260c [2409]" stroked="f" strokeweight="2pt">
                  <v:stroke miterlimit="4"/>
                  <v:textbox inset="3pt,3pt,3pt,3pt"/>
                </v:rect>
                <v:rect id="Rectangle 53" o:spid="_x0000_s1033" style="position:absolute;left:55287;top:5418;width:50292;height:77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" fillcolor="#063b63 [814]" stroked="f" strokeweight="2pt">
                  <v:stroke miterlimit="4"/>
                  <v:textbox inset="3pt,3pt,3pt,3pt">
                    <w:txbxContent>
                      <w:p w:rsid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  <w:r w:rsidRPr="00B3308E">
                          <w:rPr>
                            <w:rFonts w:ascii="Bahnschrift Condensed" w:hAnsi="Bahnschrift Condensed"/>
                          </w:rPr>
                          <w:t>WE ARE INVITED OUR WORTHLY TEACHER TO ATTEND SPORT GALA</w:t>
                        </w:r>
                      </w:p>
                      <w:p w:rsid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</w:p>
                      <w:p w:rsid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</w:p>
                      <w:p w:rsid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  <w:r>
                          <w:rPr>
                            <w:rFonts w:ascii="Bahnschrift Condensed" w:hAnsi="Bahnschrift Condensed"/>
                          </w:rPr>
                          <w:t>20 NOV, 2025</w:t>
                        </w:r>
                      </w:p>
                      <w:p w:rsid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  <w:r>
                          <w:rPr>
                            <w:rFonts w:ascii="Bahnschrift Condensed" w:hAnsi="Bahnschrift Condensed"/>
                          </w:rPr>
                          <w:t>7AM-2PM</w:t>
                        </w:r>
                      </w:p>
                      <w:p w:rsid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  <w:r>
                          <w:rPr>
                            <w:rFonts w:ascii="Bahnschrift Condensed" w:hAnsi="Bahnschrift Condensed"/>
                          </w:rPr>
                          <w:t>JUNAID JAMSHED SPORTS GROUND</w:t>
                        </w:r>
                      </w:p>
                      <w:p w:rsid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</w:p>
                      <w:p w:rsidR="00B3308E" w:rsidRP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  <w:r w:rsidRPr="00B3308E">
                          <w:rPr>
                            <w:rFonts w:ascii="Bahnschrift Condensed" w:hAnsi="Bahnschrift Condensed"/>
                          </w:rPr>
                          <w:t>“TALENT WINS GAMES, BUT TEAMWORK AND INTELLIGENCE WIN CHAMPIONSHIPS.”</w:t>
                        </w:r>
                      </w:p>
                      <w:p w:rsid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</w:p>
                      <w:p w:rsid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</w:p>
                      <w:p w:rsid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</w:p>
                      <w:p w:rsid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</w:p>
                      <w:p w:rsid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</w:p>
                      <w:p w:rsid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</w:p>
                      <w:p w:rsid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</w:p>
                      <w:p w:rsid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</w:p>
                      <w:p w:rsidR="00B3308E" w:rsidRPr="00B3308E" w:rsidRDefault="00B3308E" w:rsidP="00B3308E">
                        <w:pPr>
                          <w:jc w:val="both"/>
                          <w:rPr>
                            <w:rFonts w:ascii="Bahnschrift Condensed" w:hAnsi="Bahnschrift Condensed"/>
                          </w:rPr>
                        </w:pPr>
                        <w:r w:rsidRPr="00B3308E">
                          <w:rPr>
                            <w:rFonts w:ascii="Bahnschrift Condensed" w:hAnsi="Bahnschrift Condensed"/>
                          </w:rPr>
                          <w:t xml:space="preserve"> </w:t>
                        </w:r>
                      </w:p>
                    </w:txbxContent>
                  </v:textbox>
                </v:rect>
                <v:group id="Group 66" o:spid="_x0000_s1034" style="position:absolute;width:56875;height:88605" coordsize="56896,8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Graphic 54" o:spid="_x0000_s1035" type="#_x0000_t75" alt="Football" style="position:absolute;left:884;top:42917;width:22587;height:22587;rotation:-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">
                    <v:imagedata r:id="rId27" o:title="Football"/>
                    <v:path arrowok="t"/>
                  </v:shape>
                  <v:shape id="Graphic 60" o:spid="_x0000_s1036" type="#_x0000_t75" alt="Soccer ball" style="position:absolute;left:32298;top:64302;width:24308;height:24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">
                    <v:imagedata r:id="rId28" o:title="Soccer ball"/>
                    <v:path arrowok="t"/>
                  </v:shape>
                  <v:shape id="Graphic 57" o:spid="_x0000_s1037" type="#_x0000_t75" alt="Golf clubs" style="position:absolute;left:23892;top:4572;width:29350;height:29349;rotation:289305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">
                    <v:imagedata r:id="rId29" o:title="Golf clubs"/>
                    <v:path arrowok="t"/>
                  </v:shape>
                  <v:shape id="Graphic 56" o:spid="_x0000_s1038" type="#_x0000_t75" alt="Basketball" style="position:absolute;left:6194;width:22542;height:22542;rotation:-12181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">
                    <v:imagedata r:id="rId30" o:title="Basketball"/>
                    <v:path arrowok="t"/>
                  </v:shape>
                  <v:shape id="Graphic 58" o:spid="_x0000_s1039" type="#_x0000_t75" alt="Baseball bat and ball" style="position:absolute;left:12389;top:27460;width:28733;height:28733;rotation:-395681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">
                    <v:imagedata r:id="rId31" o:title="Baseball bat and ball"/>
                    <v:path arrowok="t"/>
                  </v:shape>
                  <v:shape id="Graphic 61" o:spid="_x0000_s1040" type="#_x0000_t75" alt="Sport balls" style="position:absolute;left:4866;top:60910;width:26886;height:26886;rotation:1851513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">
                    <v:imagedata r:id="rId32" o:title="Sport balls"/>
                    <v:path arrowok="t"/>
                  </v:shape>
                  <v:shape id="Graphic 62" o:spid="_x0000_s1041" type="#_x0000_t75" alt="Sport balls" style="position:absolute;top:23302;width:20459;height:20460;rotation:-1032680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">
                    <v:imagedata r:id="rId32" o:title="Sport balls"/>
                    <v:path arrowok="t"/>
                  </v:shape>
                  <v:shape id="Graphic 64" o:spid="_x0000_s1042" type="#_x0000_t75" alt="Tennis racket and ball" style="position:absolute;left:31414;top:42475;width:25482;height:25482;rotation:-9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">
                    <v:imagedata r:id="rId33" o:title="Tennis racket and ball"/>
                    <v:path arrowok="t"/>
                  </v:shape>
                  <v:shape id="Graphic 65" o:spid="_x0000_s1043" type="#_x0000_t75" alt="Table tennis paddle and ball" style="position:absolute;left:39083;top:26547;width:16078;height:16078;rotation:-4964282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">
                    <v:imagedata r:id="rId34" o:title="Table tennis paddle and ball"/>
                    <v:path arrowok="t"/>
                  </v:shape>
                </v:group>
                <w10:wrap anchorx="page"/>
              </v:group>
            </w:pict>
          </mc:Fallback>
        </mc:AlternateContent>
      </w:r>
    </w:p>
    <w:sectPr w:rsidR="005340EF" w:rsidRPr="00B3308E" w:rsidSect="00813648">
      <w:pgSz w:w="15840" w:h="12240" w:orient="landscape" w:code="1"/>
      <w:pgMar w:top="576" w:right="288" w:bottom="288" w:left="720" w:header="144" w:footer="144" w:gutter="0"/>
      <w:cols w:space="708"/>
      <w:titlePg/>
      <w:docGrid w:linePitch="98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36DD" w:rsidRDefault="001436DD" w:rsidP="00C330F5">
      <w:r>
        <w:separator/>
      </w:r>
    </w:p>
  </w:endnote>
  <w:endnote w:type="continuationSeparator" w:id="0">
    <w:p w:rsidR="001436DD" w:rsidRDefault="001436DD" w:rsidP="00C33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ckwell">
    <w:altName w:val="Times New Roman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36DD" w:rsidRDefault="001436DD" w:rsidP="00C330F5">
      <w:r>
        <w:separator/>
      </w:r>
    </w:p>
  </w:footnote>
  <w:footnote w:type="continuationSeparator" w:id="0">
    <w:p w:rsidR="001436DD" w:rsidRDefault="001436DD" w:rsidP="00C33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7"/>
  <w:removePersonalInformation/>
  <w:removeDateAndTime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08E"/>
    <w:rsid w:val="000324B8"/>
    <w:rsid w:val="00060C17"/>
    <w:rsid w:val="00077DF5"/>
    <w:rsid w:val="00082FA9"/>
    <w:rsid w:val="00092E72"/>
    <w:rsid w:val="000F7FDC"/>
    <w:rsid w:val="00116027"/>
    <w:rsid w:val="001436DD"/>
    <w:rsid w:val="00165853"/>
    <w:rsid w:val="00222A42"/>
    <w:rsid w:val="002D6A30"/>
    <w:rsid w:val="002E0149"/>
    <w:rsid w:val="002E553D"/>
    <w:rsid w:val="00346523"/>
    <w:rsid w:val="00367145"/>
    <w:rsid w:val="00463126"/>
    <w:rsid w:val="005207A5"/>
    <w:rsid w:val="005340EF"/>
    <w:rsid w:val="0054764C"/>
    <w:rsid w:val="00550D34"/>
    <w:rsid w:val="00565F5A"/>
    <w:rsid w:val="0059786B"/>
    <w:rsid w:val="0060385C"/>
    <w:rsid w:val="00637DE4"/>
    <w:rsid w:val="00661A68"/>
    <w:rsid w:val="006C60E6"/>
    <w:rsid w:val="007979A5"/>
    <w:rsid w:val="00813648"/>
    <w:rsid w:val="00832D99"/>
    <w:rsid w:val="008736EE"/>
    <w:rsid w:val="008979CA"/>
    <w:rsid w:val="009165F1"/>
    <w:rsid w:val="00917FFA"/>
    <w:rsid w:val="00990F11"/>
    <w:rsid w:val="009B51B2"/>
    <w:rsid w:val="009D27B2"/>
    <w:rsid w:val="00AE1963"/>
    <w:rsid w:val="00B3308E"/>
    <w:rsid w:val="00B51814"/>
    <w:rsid w:val="00B612F7"/>
    <w:rsid w:val="00BB08E5"/>
    <w:rsid w:val="00BE4F62"/>
    <w:rsid w:val="00C02CED"/>
    <w:rsid w:val="00C330F5"/>
    <w:rsid w:val="00C406C8"/>
    <w:rsid w:val="00C55D85"/>
    <w:rsid w:val="00C7569C"/>
    <w:rsid w:val="00CE79B3"/>
    <w:rsid w:val="00D75F51"/>
    <w:rsid w:val="00DC2CCF"/>
    <w:rsid w:val="00DF4253"/>
    <w:rsid w:val="00E56CE1"/>
    <w:rsid w:val="00E60D73"/>
    <w:rsid w:val="00E81025"/>
    <w:rsid w:val="00ED3FC9"/>
    <w:rsid w:val="00F9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BC3E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FFFFFF" w:themeColor="background1"/>
        <w:sz w:val="72"/>
        <w:szCs w:val="7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3"/>
    <w:qFormat/>
    <w:rsid w:val="00222A42"/>
    <w:rPr>
      <w:b/>
      <w:caps/>
    </w:rPr>
  </w:style>
  <w:style w:type="paragraph" w:styleId="Heading1">
    <w:name w:val="heading 1"/>
    <w:basedOn w:val="Normal"/>
    <w:next w:val="Normal"/>
    <w:link w:val="Heading1Char"/>
    <w:uiPriority w:val="4"/>
    <w:qFormat/>
    <w:rsid w:val="00550D34"/>
    <w:pPr>
      <w:outlineLvl w:val="0"/>
    </w:pPr>
    <w:rPr>
      <w:rFonts w:asciiTheme="majorHAnsi" w:hAnsiTheme="majorHAnsi" w:cs="Arial"/>
      <w:bCs/>
      <w:sz w:val="160"/>
      <w:szCs w:val="40"/>
    </w:rPr>
  </w:style>
  <w:style w:type="paragraph" w:styleId="Heading2">
    <w:name w:val="heading 2"/>
    <w:basedOn w:val="Normal"/>
    <w:next w:val="Normal"/>
    <w:link w:val="Heading2Char"/>
    <w:uiPriority w:val="2"/>
    <w:semiHidden/>
    <w:rsid w:val="00BE4F62"/>
    <w:pPr>
      <w:outlineLvl w:val="1"/>
    </w:pPr>
    <w:rPr>
      <w:rFonts w:cs="Times New Roman (Body CS)"/>
      <w:b w:val="0"/>
      <w:bCs/>
      <w:color w:val="FF8021" w:themeColor="accent5"/>
      <w:spacing w:val="60"/>
      <w:sz w:val="54"/>
      <w:szCs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2E553D"/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E553D"/>
    <w:rPr>
      <w:sz w:val="16"/>
    </w:rPr>
  </w:style>
  <w:style w:type="paragraph" w:styleId="Footer">
    <w:name w:val="footer"/>
    <w:basedOn w:val="Normal"/>
    <w:link w:val="FooterChar"/>
    <w:uiPriority w:val="99"/>
    <w:semiHidden/>
    <w:rsid w:val="002E553D"/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E553D"/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30F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0F5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C330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rsid w:val="00C330F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5"/>
    <w:qFormat/>
    <w:rsid w:val="00550D34"/>
    <w:rPr>
      <w:rFonts w:asciiTheme="majorHAnsi" w:hAnsiTheme="majorHAnsi" w:cs="Arial"/>
      <w:bCs/>
      <w:sz w:val="160"/>
      <w:szCs w:val="40"/>
    </w:rPr>
  </w:style>
  <w:style w:type="character" w:customStyle="1" w:styleId="TitleChar">
    <w:name w:val="Title Char"/>
    <w:basedOn w:val="DefaultParagraphFont"/>
    <w:link w:val="Title"/>
    <w:uiPriority w:val="5"/>
    <w:rsid w:val="00222A42"/>
    <w:rPr>
      <w:rFonts w:asciiTheme="majorHAnsi" w:hAnsiTheme="majorHAnsi" w:cs="Arial"/>
      <w:b/>
      <w:bCs/>
      <w:caps/>
      <w:sz w:val="160"/>
      <w:szCs w:val="40"/>
    </w:rPr>
  </w:style>
  <w:style w:type="character" w:customStyle="1" w:styleId="Heading1Char">
    <w:name w:val="Heading 1 Char"/>
    <w:basedOn w:val="DefaultParagraphFont"/>
    <w:link w:val="Heading1"/>
    <w:uiPriority w:val="4"/>
    <w:rsid w:val="00222A42"/>
    <w:rPr>
      <w:rFonts w:asciiTheme="majorHAnsi" w:hAnsiTheme="majorHAnsi" w:cs="Arial"/>
      <w:b/>
      <w:bCs/>
      <w:caps/>
      <w:sz w:val="160"/>
      <w:szCs w:val="40"/>
    </w:rPr>
  </w:style>
  <w:style w:type="character" w:customStyle="1" w:styleId="Heading2Char">
    <w:name w:val="Heading 2 Char"/>
    <w:basedOn w:val="DefaultParagraphFont"/>
    <w:link w:val="Heading2"/>
    <w:uiPriority w:val="2"/>
    <w:semiHidden/>
    <w:rsid w:val="00222A42"/>
    <w:rPr>
      <w:rFonts w:cs="Times New Roman (Body CS)"/>
      <w:bCs/>
      <w:caps/>
      <w:color w:val="FF8021" w:themeColor="accent5"/>
      <w:spacing w:val="60"/>
      <w:sz w:val="54"/>
      <w:szCs w:val="54"/>
    </w:rPr>
  </w:style>
  <w:style w:type="character" w:styleId="PlaceholderText">
    <w:name w:val="Placeholder Text"/>
    <w:basedOn w:val="DefaultParagraphFont"/>
    <w:uiPriority w:val="99"/>
    <w:semiHidden/>
    <w:rsid w:val="00BE4F62"/>
    <w:rPr>
      <w:color w:val="808080"/>
    </w:rPr>
  </w:style>
  <w:style w:type="paragraph" w:customStyle="1" w:styleId="Graphic">
    <w:name w:val="Graphic"/>
    <w:basedOn w:val="Normal"/>
    <w:link w:val="GraphicChar"/>
    <w:uiPriority w:val="99"/>
    <w:qFormat/>
    <w:rsid w:val="00AE1963"/>
    <w:pPr>
      <w:jc w:val="right"/>
    </w:pPr>
  </w:style>
  <w:style w:type="paragraph" w:styleId="Subtitle">
    <w:name w:val="Subtitle"/>
    <w:basedOn w:val="Normal"/>
    <w:next w:val="Normal"/>
    <w:link w:val="SubtitleChar"/>
    <w:uiPriority w:val="11"/>
    <w:qFormat/>
    <w:rsid w:val="00DC2CCF"/>
    <w:pPr>
      <w:numPr>
        <w:ilvl w:val="1"/>
      </w:numPr>
      <w:spacing w:after="160"/>
    </w:pPr>
    <w:rPr>
      <w:rFonts w:asciiTheme="majorHAnsi" w:eastAsiaTheme="minorEastAsia" w:hAnsiTheme="majorHAnsi"/>
      <w:sz w:val="340"/>
      <w:szCs w:val="22"/>
    </w:rPr>
  </w:style>
  <w:style w:type="character" w:customStyle="1" w:styleId="GraphicChar">
    <w:name w:val="Graphic Char"/>
    <w:basedOn w:val="DefaultParagraphFont"/>
    <w:link w:val="Graphic"/>
    <w:uiPriority w:val="99"/>
    <w:rsid w:val="00222A42"/>
    <w:rPr>
      <w:b/>
      <w:caps/>
    </w:rPr>
  </w:style>
  <w:style w:type="character" w:customStyle="1" w:styleId="SubtitleChar">
    <w:name w:val="Subtitle Char"/>
    <w:basedOn w:val="DefaultParagraphFont"/>
    <w:link w:val="Subtitle"/>
    <w:uiPriority w:val="11"/>
    <w:rsid w:val="00DC2CCF"/>
    <w:rPr>
      <w:rFonts w:asciiTheme="majorHAnsi" w:eastAsiaTheme="minorEastAsia" w:hAnsiTheme="majorHAnsi"/>
      <w:b/>
      <w:caps/>
      <w:sz w:val="34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8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0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2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0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7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4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1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image" Target="media/image17.png"/><Relationship Id="rId7" Type="http://schemas.openxmlformats.org/officeDocument/2006/relationships/webSettings" Target="webSettings.xml"/><Relationship Id="rId12" Type="http://schemas.openxmlformats.org/officeDocument/2006/relationships/image" Target="media/image2.sv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4.svg"/><Relationship Id="rId32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6.png"/><Relationship Id="rId31" Type="http://schemas.openxmlformats.org/officeDocument/2006/relationships/image" Target="media/image14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nk\AppData\Roaming\Microsoft\Templates\Letter%20jacket%20Father's%20Day%20card.dotx" TargetMode="External"/></Relationships>
</file>

<file path=word/theme/theme1.xml><?xml version="1.0" encoding="utf-8"?>
<a:theme xmlns:a="http://schemas.openxmlformats.org/drawingml/2006/main" name="MothersDay-07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Fathers Day">
      <a:majorFont>
        <a:latin typeface="Rockwell Condensed"/>
        <a:ea typeface=""/>
        <a:cs typeface=""/>
      </a:majorFont>
      <a:minorFont>
        <a:latin typeface="Rockwell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othersDay-07" id="{86B6DBE8-2365-8246-B73A-C21C04848F7A}" vid="{7EB784F0-C026-9540-AC85-76BD2679588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29B234C-43CD-4155-B826-35FC338AAF46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D13CEC58-4A21-4295-B481-2DEBAE2D1E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B9CA67-6A03-4C21-8DEF-7752B2278B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689FDF-56CE-437E-9CAF-16A1110E2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 jacket Father's Day card</Template>
  <TotalTime>0</TotalTime>
  <Pages>2</Pages>
  <Words>3</Words>
  <Characters>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2025-11-25T16:31:00Z</dcterms:created>
  <dcterms:modified xsi:type="dcterms:W3CDTF">2025-11-25T16:31:00Z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aea46de5-efd4-46e6-a5bd-ecb331a5d1cc</vt:lpwstr>
  </property>
</Properties>
</file>